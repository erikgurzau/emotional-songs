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181AE08E" w:rsidR="004B7E44" w:rsidRDefault="00C02965" w:rsidP="004B7E44">
      <w:r>
        <w:t>\</w:t>
      </w:r>
    </w:p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B5DDE83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09C7E6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  <w:p w14:paraId="3B46A1CA" w14:textId="77777777" w:rsidR="0042693F" w:rsidRDefault="0042693F"/>
                                <w:p w14:paraId="67CC46D5" w14:textId="77777777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3D09C7E6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  <w:p w14:paraId="3B46A1CA" w14:textId="77777777" w:rsidR="0042693F" w:rsidRDefault="0042693F"/>
                          <w:p w14:paraId="67CC46D5" w14:textId="77777777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F9D70A1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>• Erik Gurzau,</w:t>
                                  </w:r>
                                  <w:r w:rsidR="000918D1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  <w:r w:rsidR="000918D1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22D6B7B4" w14:textId="6B333D79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  <w:r w:rsidR="00762780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225243BE" w14:textId="3ED6912A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  <w:r w:rsidR="00762780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, Varese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2417B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F9D70A1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>• Erik Gurzau,</w:t>
                            </w:r>
                            <w:r w:rsidR="000918D1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  <w:r w:rsidR="000918D1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22D6B7B4" w14:textId="6B333D79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  <w:r w:rsidR="00762780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225243BE" w14:textId="3ED6912A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  <w:r w:rsidR="00762780">
                              <w:rPr>
                                <w:rFonts w:asciiTheme="majorHAnsi" w:hAnsiTheme="majorHAnsi"/>
                                <w:lang w:bidi="it-IT"/>
                              </w:rPr>
                              <w:t>, Varese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B326B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8C0DA3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5110EB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70BD4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29C3159F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228E2EF6">
                <wp:simplePos x="0" y="0"/>
                <wp:positionH relativeFrom="column">
                  <wp:posOffset>2589749</wp:posOffset>
                </wp:positionH>
                <wp:positionV relativeFrom="paragraph">
                  <wp:posOffset>167421</wp:posOffset>
                </wp:positionV>
                <wp:extent cx="3205874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58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7D2EE67" id="Connettore diritto 43" o:spid="_x0000_s1026" style="position:absolute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3.9pt,13.2pt" to="456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Requisiti </w:t>
      </w:r>
      <w:r w:rsidR="00D812E5">
        <w:rPr>
          <w:rFonts w:ascii="Arial Nova Light" w:hAnsi="Arial Nova Light"/>
          <w:color w:val="auto"/>
        </w:rPr>
        <w:t xml:space="preserve">minimi </w:t>
      </w:r>
      <w:r w:rsidR="00EC746A" w:rsidRPr="00D369AE">
        <w:rPr>
          <w:rFonts w:ascii="Arial Nova Light" w:hAnsi="Arial Nova Light"/>
          <w:color w:val="auto"/>
        </w:rPr>
        <w:t>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085FEB9B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6261FB8C">
                <wp:simplePos x="0" y="0"/>
                <wp:positionH relativeFrom="column">
                  <wp:posOffset>2095763</wp:posOffset>
                </wp:positionH>
                <wp:positionV relativeFrom="paragraph">
                  <wp:posOffset>158443</wp:posOffset>
                </wp:positionV>
                <wp:extent cx="3706276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627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54FC1" id="Connettore diritto 44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pt,12.5pt" to="45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 xml:space="preserve">Setup </w:t>
      </w:r>
      <w:r w:rsidR="00B64E99">
        <w:rPr>
          <w:rFonts w:ascii="Arial Nova Light" w:hAnsi="Arial Nova Light"/>
          <w:color w:val="auto"/>
        </w:rPr>
        <w:t>dell’</w:t>
      </w:r>
      <w:r w:rsidR="00EC746A" w:rsidRPr="00D369AE">
        <w:rPr>
          <w:rFonts w:ascii="Arial Nova Light" w:hAnsi="Arial Nova Light"/>
          <w:color w:val="auto"/>
        </w:rPr>
        <w:t>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54C06D60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10BB42A9">
                <wp:simplePos x="0" y="0"/>
                <wp:positionH relativeFrom="column">
                  <wp:posOffset>2736894</wp:posOffset>
                </wp:positionH>
                <wp:positionV relativeFrom="paragraph">
                  <wp:posOffset>160611</wp:posOffset>
                </wp:positionV>
                <wp:extent cx="305940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940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6FBFBD" id="Connettore diritto 45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5pt,12.65pt" to="456.4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pzl6Ag2aYgOPAcJ9zl/LuQ&#10;ZSH/Nyi/AQAA//8DAFBLAQItABQABgAIAAAAIQC2gziS/gAAAOEBAAATAAAAAAAAAAAAAAAAAAAA&#10;AABbQ29udGVudF9UeXBlc10ueG1sUEsBAi0AFAAGAAgAAAAhADj9If/WAAAAlAEAAAsAAAAAAAAA&#10;AAAAAAAALwEAAF9yZWxzLy5yZWxzUEsBAi0AFAAGAAgAAAAhAN+GzzUDAgAAgQQAAA4AAAAAAAAA&#10;AAAAAAAALgIAAGRycy9lMm9Eb2MueG1sUEsBAi0AFAAGAAgAAAAhAJn8MZr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</w:t>
      </w:r>
      <w:r w:rsidR="00B64E99">
        <w:rPr>
          <w:rFonts w:ascii="Arial Nova Light" w:hAnsi="Arial Nova Light"/>
          <w:color w:val="auto"/>
        </w:rPr>
        <w:t xml:space="preserve"> del</w:t>
      </w:r>
      <w:r w:rsidR="00EC746A" w:rsidRPr="00D369AE">
        <w:rPr>
          <w:rFonts w:ascii="Arial Nova Light" w:hAnsi="Arial Nova Light"/>
          <w:color w:val="auto"/>
        </w:rPr>
        <w:t xml:space="preserve">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3C6F6D59" w14:textId="078ACD74" w:rsidR="00F5773E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41F816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568F4168" w14:textId="4228703B" w:rsidR="00F5773E" w:rsidRPr="00326D30" w:rsidRDefault="00F5773E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E44886" wp14:editId="7CBF06B5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65F7A" id="Connettore diritto 46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color w:val="auto"/>
        </w:rPr>
        <w:tab/>
      </w:r>
      <w:r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rFonts w:ascii="Arial Nova Light" w:hAnsi="Arial Nova Light"/>
          <w:color w:val="auto"/>
        </w:rPr>
        <w:t>5</w:t>
      </w:r>
    </w:p>
    <w:p w14:paraId="02C24DEF" w14:textId="0413AA1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26382B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F5773E">
        <w:rPr>
          <w:rFonts w:ascii="Arial Nova Light" w:hAnsi="Arial Nova Light"/>
          <w:color w:val="auto"/>
        </w:rPr>
        <w:t>5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45EEAE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43327492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ED3D4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FD7362">
        <w:rPr>
          <w:rFonts w:ascii="Arial Nova Light" w:hAnsi="Arial Nova Light"/>
          <w:color w:val="auto"/>
        </w:rPr>
        <w:t>6</w:t>
      </w:r>
    </w:p>
    <w:p w14:paraId="1FB1D8F1" w14:textId="11609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364CD1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7</w:t>
      </w:r>
    </w:p>
    <w:p w14:paraId="448C9E0C" w14:textId="56710CE6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25CCB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BD3BB2">
        <w:rPr>
          <w:rFonts w:ascii="Arial Nova Light" w:hAnsi="Arial Nova Light"/>
          <w:color w:val="auto"/>
        </w:rPr>
        <w:t>8</w:t>
      </w:r>
    </w:p>
    <w:p w14:paraId="031C1408" w14:textId="2EEB4F65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04C6A15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68D48469" w14:textId="22D0E75F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565D8464">
                <wp:simplePos x="0" y="0"/>
                <wp:positionH relativeFrom="column">
                  <wp:posOffset>3755419</wp:posOffset>
                </wp:positionH>
                <wp:positionV relativeFrom="paragraph">
                  <wp:posOffset>160227</wp:posOffset>
                </wp:positionV>
                <wp:extent cx="2040653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65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EBB1AA" id="Connettore diritto 55" o:spid="_x0000_s1026" style="position:absolute;z-index:251751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5.7pt,12.6pt" to="456.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</w:t>
      </w:r>
      <w:r w:rsidR="00D03605">
        <w:rPr>
          <w:rFonts w:ascii="Arial Nova Light" w:hAnsi="Arial Nova Light"/>
          <w:color w:val="auto"/>
        </w:rPr>
        <w:t xml:space="preserve">canzone di una playlist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0545D7">
        <w:rPr>
          <w:rFonts w:ascii="Arial Nova Light" w:hAnsi="Arial Nova Light"/>
          <w:color w:val="auto"/>
        </w:rPr>
        <w:t xml:space="preserve">  9</w:t>
      </w:r>
    </w:p>
    <w:p w14:paraId="7D03AC6B" w14:textId="460D6DC2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5B30DE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0545D7">
        <w:rPr>
          <w:rFonts w:ascii="Arial Nova Light" w:hAnsi="Arial Nova Light"/>
          <w:color w:val="auto"/>
        </w:rPr>
        <w:t>0</w:t>
      </w:r>
    </w:p>
    <w:p w14:paraId="5D8FFBAE" w14:textId="6EDB1782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A419024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0545D7">
        <w:rPr>
          <w:rFonts w:ascii="Arial Nova Light" w:hAnsi="Arial Nova Light"/>
          <w:color w:val="auto"/>
        </w:rPr>
        <w:t>1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0C117E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3AE3D5D" w:rsidR="004B2BC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5C387FFF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AB6F7D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239FFB41" w14:textId="6F4E7ECA" w:rsidR="00AC72A7" w:rsidRPr="00D369AE" w:rsidRDefault="00535653" w:rsidP="0018458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66E0B75" wp14:editId="6CD9923D">
                <wp:simplePos x="0" y="0"/>
                <wp:positionH relativeFrom="column">
                  <wp:posOffset>1298002</wp:posOffset>
                </wp:positionH>
                <wp:positionV relativeFrom="paragraph">
                  <wp:posOffset>158316</wp:posOffset>
                </wp:positionV>
                <wp:extent cx="4443931" cy="0"/>
                <wp:effectExtent l="0" t="0" r="0" b="0"/>
                <wp:wrapNone/>
                <wp:docPr id="66" name="Connettore dirit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39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82BE0C" id="Connettore diritto 66" o:spid="_x0000_s1026" style="position:absolute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2.2pt,12.45pt" to="452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AC72A7">
        <w:rPr>
          <w:rFonts w:ascii="Arial Nova Light" w:hAnsi="Arial Nova Light"/>
          <w:color w:val="auto"/>
        </w:rPr>
        <w:t>Data set di test</w:t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</w:r>
      <w:r>
        <w:rPr>
          <w:rFonts w:ascii="Arial Nova Light" w:hAnsi="Arial Nova Light"/>
          <w:color w:val="auto"/>
        </w:rPr>
        <w:tab/>
        <w:t xml:space="preserve">        </w:t>
      </w:r>
      <w:r w:rsidR="0018458A">
        <w:rPr>
          <w:rFonts w:ascii="Arial Nova Light" w:hAnsi="Arial Nova Light"/>
          <w:color w:val="auto"/>
        </w:rPr>
        <w:tab/>
        <w:t xml:space="preserve">        </w:t>
      </w:r>
      <w:r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3</w:t>
      </w:r>
    </w:p>
    <w:p w14:paraId="00644E28" w14:textId="406FA347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13D7D16F">
                <wp:simplePos x="0" y="0"/>
                <wp:positionH relativeFrom="column">
                  <wp:posOffset>2592070</wp:posOffset>
                </wp:positionH>
                <wp:positionV relativeFrom="paragraph">
                  <wp:posOffset>165957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4FE28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pt,13.05pt" to="456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A83881">
        <w:rPr>
          <w:rFonts w:ascii="Arial Nova Light" w:hAnsi="Arial Nova Light"/>
          <w:color w:val="auto"/>
        </w:rPr>
        <w:t>4</w:t>
      </w:r>
    </w:p>
    <w:p w14:paraId="15EE7E88" w14:textId="1D0F59C8" w:rsidR="00D11810" w:rsidRDefault="00D11810" w:rsidP="00A25593">
      <w:pPr>
        <w:rPr>
          <w:rFonts w:ascii="Arial Nova Light" w:hAnsi="Arial Nova Light"/>
          <w:color w:val="auto"/>
        </w:rPr>
      </w:pPr>
    </w:p>
    <w:p w14:paraId="06516A0B" w14:textId="77777777" w:rsidR="007F7F96" w:rsidRDefault="007F7F96" w:rsidP="00A25593">
      <w:pPr>
        <w:rPr>
          <w:rFonts w:ascii="Arial Nova Light" w:hAnsi="Arial Nova Light"/>
          <w:color w:val="auto"/>
        </w:rPr>
      </w:pPr>
    </w:p>
    <w:p w14:paraId="34FC222F" w14:textId="77777777" w:rsidR="007F7F96" w:rsidRPr="00EC746A" w:rsidRDefault="007F7F96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C3D87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2DFF8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</w:t>
      </w:r>
      <w:r w:rsidRPr="00AB41C2">
        <w:rPr>
          <w:rFonts w:ascii="Arial Nova Light" w:hAnsi="Arial Nova Light" w:cs="Arial"/>
          <w:i/>
          <w:iCs/>
          <w:color w:val="auto"/>
        </w:rPr>
        <w:t>Windows 10</w:t>
      </w:r>
      <w:r w:rsidRPr="00C724D3">
        <w:rPr>
          <w:rFonts w:ascii="Arial Nova Light" w:hAnsi="Arial Nova Light" w:cs="Arial"/>
          <w:color w:val="auto"/>
        </w:rPr>
        <w:t xml:space="preserve">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</w:t>
      </w:r>
      <w:r w:rsidRPr="00AB41C2">
        <w:rPr>
          <w:rFonts w:ascii="Arial Nova Light" w:hAnsi="Arial Nova Light" w:cs="Arial"/>
          <w:i/>
          <w:iCs/>
          <w:color w:val="auto"/>
        </w:rPr>
        <w:t>Java JDK 17</w:t>
      </w:r>
      <w:r w:rsidRPr="00B962FF">
        <w:rPr>
          <w:rFonts w:ascii="Arial Nova Light" w:hAnsi="Arial Nova Light" w:cs="Arial"/>
          <w:color w:val="auto"/>
        </w:rPr>
        <w:t xml:space="preserve">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FF3EDD">
          <w:rPr>
            <w:rStyle w:val="Collegamentoipertestuale"/>
            <w:rFonts w:ascii="Arial Nova Light" w:hAnsi="Arial Nova Light" w:cs="Arial"/>
            <w:color w:val="A4063E" w:themeColor="accent1"/>
            <w:u w:val="dotted" w:color="A4063E" w:themeColor="accent1"/>
          </w:rPr>
          <w:t>link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5053F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Può accadere che Java JDK non venga riconosciuto o che sia già presente una versione precedente. In questo caso è necessario modificare le </w:t>
      </w:r>
      <w:r w:rsidRPr="00651700">
        <w:rPr>
          <w:rFonts w:ascii="Arial Nova Light" w:hAnsi="Arial Nova Light" w:cs="Arial"/>
          <w:i/>
          <w:iCs/>
          <w:color w:val="auto"/>
        </w:rPr>
        <w:t>Variabili d’ambiente</w:t>
      </w:r>
      <w:r w:rsidRPr="00B33A19">
        <w:rPr>
          <w:rFonts w:ascii="Arial Nova Light" w:hAnsi="Arial Nova Light" w:cs="Arial"/>
          <w:color w:val="auto"/>
        </w:rPr>
        <w:t xml:space="preserve"> cercandole nel Pannello Di Controllo o nella barra di ricerca di Windows.</w:t>
      </w:r>
    </w:p>
    <w:p w14:paraId="1E757982" w14:textId="15A2411C" w:rsidR="008641DF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</w:t>
      </w:r>
    </w:p>
    <w:p w14:paraId="2D72034C" w14:textId="0CA884F9" w:rsidR="00B33A19" w:rsidRPr="00B33A19" w:rsidRDefault="00964FA0" w:rsidP="008641DF">
      <w:pPr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4DF3FB2E">
                <wp:simplePos x="0" y="0"/>
                <wp:positionH relativeFrom="column">
                  <wp:posOffset>1122680</wp:posOffset>
                </wp:positionH>
                <wp:positionV relativeFrom="paragraph">
                  <wp:posOffset>3314065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C031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260.95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64B4316F">
            <wp:simplePos x="0" y="0"/>
            <wp:positionH relativeFrom="column">
              <wp:posOffset>2756535</wp:posOffset>
            </wp:positionH>
            <wp:positionV relativeFrom="paragraph">
              <wp:posOffset>1041400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1DF"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257BBFAE">
            <wp:simplePos x="0" y="0"/>
            <wp:positionH relativeFrom="column">
              <wp:posOffset>3810</wp:posOffset>
            </wp:positionH>
            <wp:positionV relativeFrom="paragraph">
              <wp:posOffset>1032510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4CE9D4D5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0B61570D">
                <wp:simplePos x="0" y="0"/>
                <wp:positionH relativeFrom="column">
                  <wp:posOffset>2419350</wp:posOffset>
                </wp:positionH>
                <wp:positionV relativeFrom="paragraph">
                  <wp:posOffset>3215005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73D8B" id="Connettore 2 28" o:spid="_x0000_s1026" type="#_x0000_t32" style="position:absolute;margin-left:190.5pt;margin-top:253.15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MJ9BMH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46DE827C" w:rsidR="00B33A19" w:rsidRDefault="00964FA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050A7CE2">
                <wp:simplePos x="0" y="0"/>
                <wp:positionH relativeFrom="column">
                  <wp:posOffset>4475480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0639AE" id="Ovale 31" o:spid="_x0000_s1026" style="position:absolute;margin-left:352.4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C967+5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140B5EC">
                <wp:simplePos x="0" y="0"/>
                <wp:positionH relativeFrom="column">
                  <wp:posOffset>5030470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11905" id="Ovale 38" o:spid="_x0000_s1026" style="position:absolute;margin-left:396.1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FfnI&#10;gd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7C961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hkt5AQAACwMAAA4AAABkcnMvZTJvRG9jLnhtbJxSy27CMBC8V+o/&#10;WL6XJLyJCByKKnFoy6H9ANexidXYG60Ngb/vJkCBVlUlLpZ2Rx7Pw9P5zpZsq9AbcBlPOjFnyknI&#10;jVtn/P3t6WHMmQ/C5aIEpzK+V57PZ/d307pKVRcKKHOFjEicT+sq40UIVRpFXhbKCt+BSjkCNaAV&#10;gUZcRzmKmthtGXXjeBjVgHmFIJX3tF0cQD5r+bVWMrxq7VVgJakbTcYTzkLGe71+N+EMm92wS7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F6l+Ed0AAAAIAQAADwAAAGRycy9kb3du&#10;cmV2LnhtbEyPT0vDQBDF74LfYRnBm938sUFiNkUEUfAgth56nGbHJJidjdlNG7+948ne5vF+vHmv&#10;2ixuUEeaQu/ZQLpKQBE33vbcGvjYPd3cgQoR2eLgmQz8UIBNfXlRYWn9id/puI2tkhAOJRroYhxL&#10;rUPTkcOw8iOxeJ9+chhFTq22E54k3A06S5JCO+xZPnQ40mNHzdd2dgbst327DdmuxTH1+/m52Pev&#10;+GLM9dXycA8q0hL/YfirL9Whlk4HP7MNajCwztNUUAO5LBC/yFI5DgKuc9B1pc8H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1E8A1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0DD27071" w14:textId="49DAE0D3" w:rsidR="00D11810" w:rsidRDefault="000F5732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4E136559">
                <wp:simplePos x="0" y="0"/>
                <wp:positionH relativeFrom="column">
                  <wp:posOffset>0</wp:posOffset>
                </wp:positionH>
                <wp:positionV relativeFrom="paragraph">
                  <wp:posOffset>423830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22AC3C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35pt" to="498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" strokecolor="#a4063e [3204]" strokeweight="1.5pt"/>
            </w:pict>
          </mc:Fallback>
        </mc:AlternateContent>
      </w:r>
      <w:r w:rsidR="00D15371">
        <w:rPr>
          <w:rFonts w:asciiTheme="majorHAnsi" w:hAnsiTheme="majorHAnsi"/>
          <w:b/>
          <w:bCs/>
          <w:color w:val="auto"/>
          <w:sz w:val="52"/>
          <w:szCs w:val="52"/>
        </w:rPr>
        <w:t>Esecuzione ed uso</w:t>
      </w:r>
    </w:p>
    <w:p w14:paraId="0C95D16D" w14:textId="640AFC99" w:rsidR="000F5732" w:rsidRPr="004B0ABB" w:rsidRDefault="000F5732" w:rsidP="000F5732">
      <w:pPr>
        <w:spacing w:before="240"/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Avvio del programma</w:t>
      </w:r>
    </w:p>
    <w:p w14:paraId="6A900428" w14:textId="3DCB8167" w:rsidR="000F5732" w:rsidRDefault="00F5773E" w:rsidP="000F5732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83168" behindDoc="0" locked="0" layoutInCell="1" allowOverlap="1" wp14:anchorId="04980419" wp14:editId="793FC012">
            <wp:simplePos x="0" y="0"/>
            <wp:positionH relativeFrom="column">
              <wp:posOffset>31115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5732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AED9D49" wp14:editId="7CCC4AF9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C7ED5" w14:textId="77777777" w:rsidR="000F5732" w:rsidRDefault="000F5732" w:rsidP="000F5732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347A9C61" w14:textId="77777777" w:rsidR="000F5732" w:rsidRDefault="000F5732" w:rsidP="000F5732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5ECDF766" w14:textId="77777777" w:rsidR="000F5732" w:rsidRPr="0098338C" w:rsidRDefault="000F5732" w:rsidP="000F5732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9D49" id="Casella di testo 86" o:spid="_x0000_s1031" type="#_x0000_t202" style="position:absolute;left:0;text-align:left;margin-left:4.25pt;margin-top:114.8pt;width:460.75pt;height:56.8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615C7ED5" w14:textId="77777777" w:rsidR="000F5732" w:rsidRDefault="000F5732" w:rsidP="000F5732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347A9C61" w14:textId="77777777" w:rsidR="000F5732" w:rsidRDefault="000F5732" w:rsidP="000F5732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5ECDF766" w14:textId="77777777" w:rsidR="000F5732" w:rsidRPr="0098338C" w:rsidRDefault="000F5732" w:rsidP="000F5732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 w:rsidR="000F5732" w:rsidRPr="008A205D">
        <w:rPr>
          <w:rFonts w:ascii="Arial Nova Light" w:hAnsi="Arial Nova Light"/>
          <w:color w:val="auto"/>
        </w:rPr>
        <w:t>Per avviare l’applicazione</w:t>
      </w:r>
      <w:r w:rsidR="000F5732">
        <w:rPr>
          <w:rFonts w:ascii="Arial Nova Light" w:hAnsi="Arial Nova Light"/>
          <w:color w:val="auto"/>
        </w:rPr>
        <w:t xml:space="preserve"> sarà sufficiente cliccare due volte sul file “EmotionalSongs.jar”. Se </w:t>
      </w:r>
      <w:r w:rsidR="003408B1">
        <w:rPr>
          <w:rFonts w:ascii="Arial Nova Light" w:hAnsi="Arial Nova Light"/>
          <w:color w:val="auto"/>
        </w:rPr>
        <w:t xml:space="preserve">ciò </w:t>
      </w:r>
      <w:proofErr w:type="gramStart"/>
      <w:r w:rsidR="003408B1">
        <w:rPr>
          <w:rFonts w:ascii="Arial Nova Light" w:hAnsi="Arial Nova Light"/>
          <w:color w:val="auto"/>
        </w:rPr>
        <w:t>non</w:t>
      </w:r>
      <w:r w:rsidR="000F5732">
        <w:rPr>
          <w:rFonts w:ascii="Arial Nova Light" w:hAnsi="Arial Nova Light"/>
          <w:color w:val="auto"/>
        </w:rPr>
        <w:t xml:space="preserve"> fosse possibile o non dovesse funzionare</w:t>
      </w:r>
      <w:proofErr w:type="gramEnd"/>
      <w:r w:rsidR="000F5732">
        <w:rPr>
          <w:rFonts w:ascii="Arial Nova Light" w:hAnsi="Arial Nova Light"/>
          <w:color w:val="auto"/>
        </w:rPr>
        <w:t xml:space="preserve">, basterà recarsi all’interno del </w:t>
      </w:r>
      <w:r w:rsidR="000F5732" w:rsidRPr="003408B1">
        <w:rPr>
          <w:rFonts w:ascii="Arial Nova Light" w:hAnsi="Arial Nova Light"/>
          <w:i/>
          <w:iCs/>
          <w:color w:val="auto"/>
        </w:rPr>
        <w:t>prompt dei comandi</w:t>
      </w:r>
      <w:r w:rsidR="000F5732">
        <w:rPr>
          <w:rFonts w:ascii="Arial Nova Light" w:hAnsi="Arial Nova Light"/>
          <w:color w:val="auto"/>
        </w:rPr>
        <w:t xml:space="preserve"> e digitare ciò che segue:</w:t>
      </w:r>
    </w:p>
    <w:p w14:paraId="31FC7043" w14:textId="77777777" w:rsidR="000F5732" w:rsidRPr="008D21D4" w:rsidRDefault="000F5732" w:rsidP="000F5732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3C6B8C3D" w14:textId="06F98389" w:rsidR="000F5732" w:rsidRDefault="000F5732" w:rsidP="000F5732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82144" behindDoc="0" locked="0" layoutInCell="1" allowOverlap="1" wp14:anchorId="3115079E" wp14:editId="4F2A9915">
            <wp:simplePos x="0" y="0"/>
            <wp:positionH relativeFrom="column">
              <wp:posOffset>155925</wp:posOffset>
            </wp:positionH>
            <wp:positionV relativeFrom="paragraph">
              <wp:posOffset>250190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9A87BA4" wp14:editId="2D37C895">
                <wp:simplePos x="0" y="0"/>
                <wp:positionH relativeFrom="column">
                  <wp:posOffset>264</wp:posOffset>
                </wp:positionH>
                <wp:positionV relativeFrom="paragraph">
                  <wp:posOffset>148787</wp:posOffset>
                </wp:positionV>
                <wp:extent cx="6140012" cy="958215"/>
                <wp:effectExtent l="38100" t="38100" r="108585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40012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98ECCF" w14:textId="77777777" w:rsidR="000F5732" w:rsidRPr="00BE2D1B" w:rsidRDefault="000F5732" w:rsidP="000F5732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6BC17220" w14:textId="77777777" w:rsidR="000F5732" w:rsidRPr="008A205D" w:rsidRDefault="000F5732" w:rsidP="000F5732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774426EA" w14:textId="77777777" w:rsidR="000F5732" w:rsidRDefault="000F5732" w:rsidP="000F573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87BA4" id="Rettangolo con angoli arrotondati 69" o:spid="_x0000_s1032" style="position:absolute;margin-left:0;margin-top:11.7pt;width:483.45pt;height:75.4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1E98ECCF" w14:textId="77777777" w:rsidR="000F5732" w:rsidRPr="00BE2D1B" w:rsidRDefault="000F5732" w:rsidP="000F5732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6BC17220" w14:textId="77777777" w:rsidR="000F5732" w:rsidRPr="008A205D" w:rsidRDefault="000F5732" w:rsidP="000F5732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774426EA" w14:textId="77777777" w:rsidR="000F5732" w:rsidRDefault="000F5732" w:rsidP="000F5732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4EFC818" w14:textId="77777777" w:rsidR="000F5732" w:rsidRDefault="000F5732" w:rsidP="000F5732">
      <w:pPr>
        <w:spacing w:before="120"/>
        <w:rPr>
          <w:color w:val="auto"/>
        </w:rPr>
      </w:pPr>
    </w:p>
    <w:p w14:paraId="7DDC0294" w14:textId="77777777" w:rsidR="000F5732" w:rsidRDefault="000F5732" w:rsidP="000F5732">
      <w:pPr>
        <w:spacing w:before="120"/>
        <w:rPr>
          <w:color w:val="auto"/>
        </w:rPr>
      </w:pPr>
    </w:p>
    <w:p w14:paraId="7C5BDB01" w14:textId="4C3C3541" w:rsidR="000F5732" w:rsidRDefault="000F5732" w:rsidP="000F5732">
      <w:pPr>
        <w:spacing w:before="120"/>
        <w:rPr>
          <w:color w:val="auto"/>
        </w:rPr>
      </w:pPr>
    </w:p>
    <w:p w14:paraId="5E71089B" w14:textId="40DBC329" w:rsidR="009B1AF6" w:rsidRPr="009B1AF6" w:rsidRDefault="009B1AF6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263D9D5C" w:rsidR="00A73033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24CA8E24" w:rsidR="003B5CFA" w:rsidRDefault="00D03605" w:rsidP="008F49E1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736DC6D8">
            <wp:simplePos x="0" y="0"/>
            <wp:positionH relativeFrom="column">
              <wp:posOffset>29210</wp:posOffset>
            </wp:positionH>
            <wp:positionV relativeFrom="paragraph">
              <wp:posOffset>250825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magine 8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" b="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1 – Login/logout</w:t>
      </w:r>
    </w:p>
    <w:p w14:paraId="3F3A6297" w14:textId="42BB5A87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</w:t>
      </w:r>
      <w:r w:rsidR="00EA2F86">
        <w:rPr>
          <w:rFonts w:ascii="Arial Nova Light" w:hAnsi="Arial Nova Light"/>
          <w:color w:val="auto"/>
        </w:rPr>
        <w:t>r</w:t>
      </w:r>
      <w:r w:rsidRPr="008A205D">
        <w:rPr>
          <w:rFonts w:ascii="Arial Nova Light" w:hAnsi="Arial Nova Light"/>
          <w:color w:val="auto"/>
        </w:rPr>
        <w:t>e la voce (1).</w:t>
      </w:r>
    </w:p>
    <w:p w14:paraId="3DE521A8" w14:textId="6AE4F70F" w:rsidR="006A1720" w:rsidRPr="008A205D" w:rsidRDefault="006A1720" w:rsidP="00EA2F8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10E02535" w14:textId="22AC863A" w:rsidR="00894900" w:rsidRPr="00BC490D" w:rsidRDefault="00BC490D" w:rsidP="006A1720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3E669773">
            <wp:simplePos x="0" y="0"/>
            <wp:positionH relativeFrom="column">
              <wp:posOffset>65891</wp:posOffset>
            </wp:positionH>
            <wp:positionV relativeFrom="paragraph">
              <wp:posOffset>705283</wp:posOffset>
            </wp:positionV>
            <wp:extent cx="2994368" cy="540000"/>
            <wp:effectExtent l="38100" t="38100" r="34925" b="3175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2994368" cy="540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0ACBA272">
            <wp:simplePos x="0" y="0"/>
            <wp:positionH relativeFrom="column">
              <wp:posOffset>3187700</wp:posOffset>
            </wp:positionH>
            <wp:positionV relativeFrom="paragraph">
              <wp:posOffset>705485</wp:posOffset>
            </wp:positionV>
            <wp:extent cx="2908935" cy="538480"/>
            <wp:effectExtent l="38100" t="38100" r="43815" b="33020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538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E9AA956" w14:textId="77777777" w:rsidR="00BC490D" w:rsidRPr="00BC490D" w:rsidRDefault="00BC490D" w:rsidP="00BC490D">
      <w:pPr>
        <w:spacing w:before="120"/>
        <w:jc w:val="both"/>
        <w:rPr>
          <w:rFonts w:ascii="Arial Nova Light" w:hAnsi="Arial Nova Light"/>
          <w:color w:val="auto"/>
          <w:sz w:val="8"/>
          <w:szCs w:val="4"/>
        </w:rPr>
      </w:pPr>
    </w:p>
    <w:p w14:paraId="78E35B3C" w14:textId="57C7948C" w:rsidR="005E0277" w:rsidRPr="008A205D" w:rsidRDefault="006A1720" w:rsidP="00BC490D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="00BC490D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 xml:space="preserve">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3FC935AB">
            <wp:simplePos x="0" y="0"/>
            <wp:positionH relativeFrom="column">
              <wp:posOffset>1446246</wp:posOffset>
            </wp:positionH>
            <wp:positionV relativeFrom="paragraph">
              <wp:posOffset>6201</wp:posOffset>
            </wp:positionV>
            <wp:extent cx="3133090" cy="1118870"/>
            <wp:effectExtent l="38100" t="38100" r="29210" b="43180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1188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EA2F86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77A774B5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La voce Registrazione permette di creare un account, in modo da poter accedere alle aree riservate dall’app</w:t>
      </w:r>
      <w:r w:rsidR="00370A90">
        <w:rPr>
          <w:rFonts w:ascii="Arial Nova Light" w:hAnsi="Arial Nova Light"/>
          <w:color w:val="auto"/>
        </w:rPr>
        <w:t>licazione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44C83A5A" w14:textId="77777777" w:rsidR="004A6F3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poter creare un account è necessario inserire nome, cognome, codice fiscale</w:t>
      </w:r>
      <w:r w:rsidR="008E01C3">
        <w:rPr>
          <w:rFonts w:ascii="Arial Nova Light" w:hAnsi="Arial Nova Light"/>
          <w:color w:val="auto"/>
        </w:rPr>
        <w:t>, indirizzo</w:t>
      </w:r>
      <w:r w:rsidRPr="008A205D">
        <w:rPr>
          <w:rFonts w:ascii="Arial Nova Light" w:hAnsi="Arial Nova Light"/>
          <w:color w:val="auto"/>
        </w:rPr>
        <w:t xml:space="preserve"> e</w:t>
      </w:r>
      <w:r w:rsidR="007A72A8">
        <w:rPr>
          <w:rFonts w:ascii="Arial Nova Light" w:hAnsi="Arial Nova Light"/>
          <w:color w:val="auto"/>
        </w:rPr>
        <w:t>d</w:t>
      </w:r>
      <w:r w:rsidRPr="008A205D">
        <w:rPr>
          <w:rFonts w:ascii="Arial Nova Light" w:hAnsi="Arial Nova Light"/>
          <w:color w:val="auto"/>
        </w:rPr>
        <w:t xml:space="preserve"> indirizzo e-mail. </w:t>
      </w:r>
    </w:p>
    <w:p w14:paraId="5D3F0CEE" w14:textId="2FAE177F" w:rsidR="00072633" w:rsidRDefault="00831DB0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Verrà</w:t>
      </w:r>
      <w:r w:rsidR="00F36E07" w:rsidRPr="008A205D">
        <w:rPr>
          <w:rFonts w:ascii="Arial Nova Light" w:hAnsi="Arial Nova Light"/>
          <w:color w:val="auto"/>
        </w:rPr>
        <w:t xml:space="preserve"> poi fornita la possibilità di inserire la password che si desidera o, alternativamente, di generarne una casuale. Nel secondo caso </w:t>
      </w:r>
      <w:r w:rsidR="00F36E07"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="00F36E07"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39E212DB" w14:textId="77777777" w:rsidR="00EA2F86" w:rsidRDefault="00EA2F86" w:rsidP="0074294E">
      <w:pPr>
        <w:spacing w:before="120"/>
        <w:jc w:val="both"/>
        <w:rPr>
          <w:rFonts w:ascii="Arial Nova Light" w:hAnsi="Arial Nova Light"/>
          <w:color w:val="auto"/>
        </w:rPr>
      </w:pPr>
    </w:p>
    <w:p w14:paraId="266A51C0" w14:textId="268B2758" w:rsidR="004A6F3D" w:rsidRPr="008A205D" w:rsidRDefault="00BC490D" w:rsidP="0074294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lastRenderedPageBreak/>
        <w:t xml:space="preserve">La password dovrà contenere </w:t>
      </w:r>
      <w:r w:rsidRPr="00BC490D">
        <w:rPr>
          <w:rFonts w:ascii="Arial Nova Light" w:hAnsi="Arial Nova Light"/>
          <w:i/>
          <w:iCs/>
          <w:color w:val="auto"/>
        </w:rPr>
        <w:t>obbligatoriamente</w:t>
      </w:r>
      <w:r>
        <w:rPr>
          <w:rFonts w:ascii="Arial Nova Light" w:hAnsi="Arial Nova Light"/>
          <w:color w:val="auto"/>
        </w:rPr>
        <w:t xml:space="preserve"> almeno una </w:t>
      </w:r>
      <w:r w:rsidRPr="00BC490D">
        <w:rPr>
          <w:rFonts w:ascii="Arial Nova Light" w:hAnsi="Arial Nova Light"/>
          <w:color w:val="auto"/>
          <w:u w:val="single"/>
        </w:rPr>
        <w:t>lettera maiuscola</w:t>
      </w:r>
      <w:r>
        <w:rPr>
          <w:rFonts w:ascii="Arial Nova Light" w:hAnsi="Arial Nova Light"/>
          <w:color w:val="auto"/>
        </w:rPr>
        <w:t xml:space="preserve">, un </w:t>
      </w:r>
      <w:r w:rsidRPr="00BC490D">
        <w:rPr>
          <w:rFonts w:ascii="Arial Nova Light" w:hAnsi="Arial Nova Light"/>
          <w:color w:val="auto"/>
          <w:u w:val="single"/>
        </w:rPr>
        <w:t>carattere speciale</w:t>
      </w:r>
      <w:r>
        <w:rPr>
          <w:rFonts w:ascii="Arial Nova Light" w:hAnsi="Arial Nova Light"/>
          <w:color w:val="auto"/>
        </w:rPr>
        <w:t xml:space="preserve"> ed un </w:t>
      </w:r>
      <w:r w:rsidRPr="00BC490D">
        <w:rPr>
          <w:rFonts w:ascii="Arial Nova Light" w:hAnsi="Arial Nova Light"/>
          <w:color w:val="auto"/>
          <w:u w:val="single"/>
        </w:rPr>
        <w:t>numero</w:t>
      </w:r>
      <w:r>
        <w:rPr>
          <w:rFonts w:ascii="Arial Nova Light" w:hAnsi="Arial Nova Light"/>
          <w:color w:val="auto"/>
        </w:rPr>
        <w:t>.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64F3FB78">
            <wp:simplePos x="0" y="0"/>
            <wp:positionH relativeFrom="column">
              <wp:posOffset>1135380</wp:posOffset>
            </wp:positionH>
            <wp:positionV relativeFrom="paragraph">
              <wp:posOffset>87339</wp:posOffset>
            </wp:positionV>
            <wp:extent cx="4062730" cy="520065"/>
            <wp:effectExtent l="38100" t="38100" r="33020" b="3238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8" r="1008" b="11319"/>
                    <a:stretch/>
                  </pic:blipFill>
                  <pic:spPr bwMode="auto">
                    <a:xfrm>
                      <a:off x="0" y="0"/>
                      <a:ext cx="4062730" cy="5200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6D2CE30" w14:textId="3840037F" w:rsidR="00F845A6" w:rsidRPr="00F36E07" w:rsidRDefault="00F36E07" w:rsidP="00311B25">
      <w:pPr>
        <w:spacing w:before="360"/>
        <w:rPr>
          <w:color w:val="auto"/>
        </w:rPr>
      </w:pPr>
      <w:r w:rsidRPr="00F36E07">
        <w:rPr>
          <w:color w:val="auto"/>
        </w:rPr>
        <w:t xml:space="preserve"> </w:t>
      </w:r>
    </w:p>
    <w:p w14:paraId="00B249AA" w14:textId="6398C737" w:rsidR="008F49E1" w:rsidRPr="008A205D" w:rsidRDefault="00F36E07" w:rsidP="00F845A6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</w:t>
      </w:r>
      <w:r w:rsidR="008244C3">
        <w:rPr>
          <w:rFonts w:ascii="Arial Nova Light" w:hAnsi="Arial Nova Light"/>
          <w:color w:val="auto"/>
        </w:rPr>
        <w:t xml:space="preserve">completata la registrazione, </w:t>
      </w:r>
      <w:r w:rsidR="006528CC">
        <w:rPr>
          <w:rFonts w:ascii="Arial Nova Light" w:hAnsi="Arial Nova Light"/>
          <w:color w:val="auto"/>
        </w:rPr>
        <w:t>si verrà reindirizzati a</w:t>
      </w:r>
      <w:r w:rsidRPr="008A205D">
        <w:rPr>
          <w:rFonts w:ascii="Arial Nova Light" w:hAnsi="Arial Nova Light"/>
          <w:color w:val="auto"/>
        </w:rPr>
        <w:t xml:space="preserve">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</w:t>
      </w:r>
      <w:r w:rsidR="00F82BE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2E9C9130">
            <wp:simplePos x="0" y="0"/>
            <wp:positionH relativeFrom="column">
              <wp:posOffset>1659890</wp:posOffset>
            </wp:positionH>
            <wp:positionV relativeFrom="paragraph">
              <wp:posOffset>100127</wp:posOffset>
            </wp:positionV>
            <wp:extent cx="2802255" cy="554990"/>
            <wp:effectExtent l="38100" t="38100" r="36195" b="3556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255" cy="554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71CE1873" w14:textId="42656D7E" w:rsidR="00072633" w:rsidRDefault="00B253B0" w:rsidP="00BC490D">
      <w:pPr>
        <w:spacing w:before="240"/>
        <w:rPr>
          <w:rFonts w:ascii="Arial Nova Light" w:hAnsi="Arial Nova Light"/>
          <w:color w:val="auto"/>
        </w:rPr>
      </w:pPr>
      <w:r w:rsidRPr="006F446B">
        <w:rPr>
          <w:rFonts w:ascii="Arial Nova Light" w:hAnsi="Arial Nova Light"/>
          <w:color w:val="auto"/>
        </w:rPr>
        <w:t>Se successivamente si desidera creare un nuovo account</w:t>
      </w:r>
      <w:r w:rsidR="006F446B">
        <w:rPr>
          <w:rFonts w:ascii="Arial Nova Light" w:hAnsi="Arial Nova Light"/>
          <w:color w:val="auto"/>
        </w:rPr>
        <w:t xml:space="preserve"> </w:t>
      </w:r>
      <w:r w:rsidR="00DA5619" w:rsidRPr="006F446B">
        <w:rPr>
          <w:rFonts w:ascii="Arial Nova Light" w:hAnsi="Arial Nova Light"/>
          <w:color w:val="auto"/>
        </w:rPr>
        <w:t>ma</w:t>
      </w:r>
      <w:r w:rsidR="00F845A6">
        <w:rPr>
          <w:rFonts w:ascii="Arial Nova Light" w:hAnsi="Arial Nova Light"/>
          <w:color w:val="auto"/>
        </w:rPr>
        <w:t xml:space="preserve"> nell’applicazione è già aperta</w:t>
      </w:r>
      <w:r w:rsidR="00DA5619" w:rsidRPr="006F446B">
        <w:rPr>
          <w:rFonts w:ascii="Arial Nova Light" w:hAnsi="Arial Nova Light"/>
          <w:color w:val="auto"/>
        </w:rPr>
        <w:t xml:space="preserve"> la sessione</w:t>
      </w:r>
      <w:r w:rsidR="00F845A6">
        <w:rPr>
          <w:rFonts w:ascii="Arial Nova Light" w:hAnsi="Arial Nova Light"/>
          <w:color w:val="auto"/>
        </w:rPr>
        <w:t xml:space="preserve"> di un’utenza,</w:t>
      </w:r>
      <w:r w:rsidR="00DA5619" w:rsidRPr="006F446B">
        <w:rPr>
          <w:rFonts w:ascii="Arial Nova Light" w:hAnsi="Arial Nova Light"/>
          <w:color w:val="auto"/>
        </w:rPr>
        <w:t xml:space="preserve"> vi verrà </w:t>
      </w:r>
      <w:r w:rsidR="005D2782">
        <w:rPr>
          <w:rFonts w:ascii="Arial Nova Light" w:hAnsi="Arial Nova Light"/>
          <w:color w:val="auto"/>
        </w:rPr>
        <w:t>prima r</w:t>
      </w:r>
      <w:r w:rsidR="00DA5619" w:rsidRPr="006F446B">
        <w:rPr>
          <w:rFonts w:ascii="Arial Nova Light" w:hAnsi="Arial Nova Light"/>
          <w:color w:val="auto"/>
        </w:rPr>
        <w:t>ichiesto di</w:t>
      </w:r>
      <w:r w:rsidR="00831DB0" w:rsidRPr="006F446B">
        <w:rPr>
          <w:rFonts w:ascii="Arial Nova Light" w:hAnsi="Arial Nova Light"/>
          <w:color w:val="auto"/>
        </w:rPr>
        <w:t xml:space="preserve"> pr</w:t>
      </w:r>
      <w:r w:rsidR="00DE2ACC" w:rsidRPr="006F446B">
        <w:rPr>
          <w:rFonts w:ascii="Arial Nova Light" w:hAnsi="Arial Nova Light"/>
          <w:color w:val="auto"/>
        </w:rPr>
        <w:t xml:space="preserve">ocedere con </w:t>
      </w:r>
      <w:r w:rsidR="006F446B" w:rsidRPr="006F446B">
        <w:rPr>
          <w:rFonts w:ascii="Arial Nova Light" w:hAnsi="Arial Nova Light"/>
          <w:color w:val="auto"/>
        </w:rPr>
        <w:t>il logout.</w:t>
      </w:r>
    </w:p>
    <w:p w14:paraId="6B4441CC" w14:textId="77777777" w:rsidR="00311B25" w:rsidRPr="006F446B" w:rsidRDefault="00311B25" w:rsidP="00311B25">
      <w:pPr>
        <w:spacing w:before="120"/>
        <w:rPr>
          <w:rFonts w:ascii="Arial Nova Light" w:hAnsi="Arial Nova Light"/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DA991D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>è possibile</w:t>
      </w:r>
      <w:r w:rsidRPr="008A205D">
        <w:rPr>
          <w:rFonts w:ascii="Arial Nova Light" w:hAnsi="Arial Nova Light"/>
          <w:color w:val="auto"/>
        </w:rPr>
        <w:t xml:space="preserve"> digitare una sequenza di caratteri; verrà quindi visualizzata una lista di tutti i brani che contengono all’interno del titolo ciò che è stato ricercato.</w:t>
      </w:r>
    </w:p>
    <w:p w14:paraId="49EE8BCF" w14:textId="4FADDDC0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00460C4E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 xml:space="preserve">: all’interno di questa sezione </w:t>
      </w:r>
      <w:r w:rsidR="00E8292D">
        <w:rPr>
          <w:rFonts w:ascii="Arial Nova Light" w:hAnsi="Arial Nova Light"/>
          <w:color w:val="auto"/>
        </w:rPr>
        <w:t xml:space="preserve">verrà </w:t>
      </w:r>
      <w:r w:rsidRPr="008A205D">
        <w:rPr>
          <w:rFonts w:ascii="Arial Nova Light" w:hAnsi="Arial Nova Light"/>
          <w:color w:val="auto"/>
        </w:rPr>
        <w:t>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5B2540EA" w:rsidR="001B281C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215900" distR="114300" simplePos="0" relativeHeight="251743232" behindDoc="0" locked="0" layoutInCell="1" allowOverlap="1" wp14:anchorId="326A76B6" wp14:editId="15D8ED77">
            <wp:simplePos x="0" y="0"/>
            <wp:positionH relativeFrom="column">
              <wp:posOffset>1554559</wp:posOffset>
            </wp:positionH>
            <wp:positionV relativeFrom="paragraph">
              <wp:posOffset>202308</wp:posOffset>
            </wp:positionV>
            <wp:extent cx="2912400" cy="666000"/>
            <wp:effectExtent l="38100" t="38100" r="40640" b="39370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6660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712443C7" w14:textId="79F3ADFB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69FB8B0D" w14:textId="77777777" w:rsidR="00BC490D" w:rsidRDefault="00BC490D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20D1B09F" w:rsidR="001B281C" w:rsidRDefault="00C1505F" w:rsidP="001B281C">
      <w:pPr>
        <w:jc w:val="both"/>
        <w:rPr>
          <w:color w:val="auto"/>
        </w:rPr>
      </w:pPr>
      <w:r>
        <w:rPr>
          <w:noProof/>
          <w:color w:val="auto"/>
        </w:rPr>
        <w:lastRenderedPageBreak/>
        <w:drawing>
          <wp:anchor distT="0" distB="0" distL="114300" distR="114300" simplePos="0" relativeHeight="251745280" behindDoc="0" locked="0" layoutInCell="1" allowOverlap="1" wp14:anchorId="1EA0F691" wp14:editId="064C2AAC">
            <wp:simplePos x="0" y="0"/>
            <wp:positionH relativeFrom="column">
              <wp:posOffset>124460</wp:posOffset>
            </wp:positionH>
            <wp:positionV relativeFrom="paragraph">
              <wp:posOffset>177515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35BC3CAC">
                <wp:simplePos x="0" y="0"/>
                <wp:positionH relativeFrom="column">
                  <wp:posOffset>-31268</wp:posOffset>
                </wp:positionH>
                <wp:positionV relativeFrom="paragraph">
                  <wp:posOffset>73529</wp:posOffset>
                </wp:positionV>
                <wp:extent cx="6163003" cy="1188720"/>
                <wp:effectExtent l="38100" t="38100" r="123825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3003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-2.45pt;margin-top:5.8pt;width:485.3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27FEC79F" w14:textId="77777777" w:rsidR="00C1505F" w:rsidRDefault="00C1505F" w:rsidP="00332402">
      <w:pPr>
        <w:spacing w:before="600" w:after="200"/>
        <w:jc w:val="both"/>
        <w:rPr>
          <w:rFonts w:ascii="Arial Nova Light" w:hAnsi="Arial Nova Light"/>
          <w:color w:val="auto"/>
        </w:rPr>
      </w:pPr>
    </w:p>
    <w:p w14:paraId="6C7662B5" w14:textId="6EDAF15A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Pr="00DE79E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EF5367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67B2A7C7">
            <wp:simplePos x="0" y="0"/>
            <wp:positionH relativeFrom="column">
              <wp:posOffset>1293495</wp:posOffset>
            </wp:positionH>
            <wp:positionV relativeFrom="paragraph">
              <wp:posOffset>152603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1F9D5972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Si </w:t>
      </w:r>
      <w:r w:rsidR="00EF5367">
        <w:rPr>
          <w:rFonts w:ascii="Arial Nova Light" w:hAnsi="Arial Nova Light"/>
          <w:color w:val="auto"/>
        </w:rPr>
        <w:t>potrà</w:t>
      </w:r>
      <w:r w:rsidRPr="008A205D">
        <w:rPr>
          <w:rFonts w:ascii="Arial Nova Light" w:hAnsi="Arial Nova Light"/>
          <w:color w:val="auto"/>
        </w:rPr>
        <w:t xml:space="preserve">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38EAD699" w14:textId="77777777" w:rsidR="00597F7A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40D71581" w14:textId="5FC4E377" w:rsidR="008F49E1" w:rsidRPr="008A205D" w:rsidRDefault="00597F7A" w:rsidP="00597F7A">
      <w:pPr>
        <w:jc w:val="both"/>
        <w:rPr>
          <w:rFonts w:ascii="Arial Nova Light" w:hAnsi="Arial Nova Light"/>
          <w:color w:val="auto"/>
        </w:rPr>
      </w:pPr>
      <w:r w:rsidRPr="00597F7A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>: non sarà piu possibile modificare la playlist in un momento successivo.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526168F7">
            <wp:simplePos x="0" y="0"/>
            <wp:positionH relativeFrom="column">
              <wp:posOffset>920750</wp:posOffset>
            </wp:positionH>
            <wp:positionV relativeFrom="paragraph">
              <wp:posOffset>175463</wp:posOffset>
            </wp:positionV>
            <wp:extent cx="4086225" cy="1003935"/>
            <wp:effectExtent l="38100" t="38100" r="47625" b="4381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039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2B0080E2" w14:textId="77777777" w:rsidR="00362B78" w:rsidRDefault="00362B78" w:rsidP="00597F7A">
      <w:pPr>
        <w:spacing w:before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40CFE334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Recensisci una </w:t>
      </w:r>
      <w:r w:rsidR="00D03605">
        <w:rPr>
          <w:rFonts w:asciiTheme="majorHAnsi" w:hAnsiTheme="majorHAnsi"/>
          <w:b/>
          <w:bCs/>
          <w:color w:val="A4063E" w:themeColor="accent1"/>
          <w:sz w:val="36"/>
          <w:szCs w:val="28"/>
        </w:rPr>
        <w:t>canzone di una tua playlist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50A435D4" w14:textId="77777777" w:rsidR="00FC469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 xml:space="preserve">Comparirà inizialmente un prospetto delle proprie raccolte e verrà richiesto di digitare il nome della playlist che si vuole selezionare. </w:t>
      </w:r>
    </w:p>
    <w:p w14:paraId="3FA09716" w14:textId="1FB60C01" w:rsidR="000173E9" w:rsidRDefault="003B3C89" w:rsidP="00E6362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Successivamente </w:t>
      </w:r>
      <w:r w:rsidR="00FC4692">
        <w:rPr>
          <w:rFonts w:ascii="Arial Nova Light" w:hAnsi="Arial Nova Light"/>
          <w:color w:val="auto"/>
        </w:rPr>
        <w:t>si dovrà</w:t>
      </w:r>
      <w:r w:rsidRPr="008A205D">
        <w:rPr>
          <w:rFonts w:ascii="Arial Nova Light" w:hAnsi="Arial Nova Light"/>
          <w:color w:val="auto"/>
        </w:rPr>
        <w:t xml:space="preserve"> inserire l’ID della canzone che si vuole recensire</w:t>
      </w:r>
      <w:r w:rsidR="00FC4692">
        <w:rPr>
          <w:rFonts w:ascii="Arial Nova Light" w:hAnsi="Arial Nova Light"/>
          <w:color w:val="auto"/>
        </w:rPr>
        <w:t xml:space="preserve">; se invece si desidera </w:t>
      </w:r>
      <w:r w:rsidR="00FC4692" w:rsidRPr="00EB3A84">
        <w:rPr>
          <w:rFonts w:ascii="Arial Nova Light" w:hAnsi="Arial Nova Light"/>
          <w:i/>
          <w:iCs/>
          <w:color w:val="auto"/>
        </w:rPr>
        <w:t>annullare l’operazione</w:t>
      </w:r>
      <w:r w:rsidR="00FC4692">
        <w:rPr>
          <w:rFonts w:ascii="Arial Nova Light" w:hAnsi="Arial Nova Light"/>
          <w:color w:val="auto"/>
        </w:rPr>
        <w:t xml:space="preserve">, </w:t>
      </w:r>
      <w:r w:rsidR="00EB3A84">
        <w:rPr>
          <w:rFonts w:ascii="Arial Nova Light" w:hAnsi="Arial Nova Light"/>
          <w:color w:val="auto"/>
        </w:rPr>
        <w:t>basterà digitare la cifra 0.</w:t>
      </w:r>
    </w:p>
    <w:p w14:paraId="0A6291A1" w14:textId="68DEADD8" w:rsidR="00E6362B" w:rsidRDefault="00E6362B" w:rsidP="00E6362B">
      <w:pPr>
        <w:jc w:val="both"/>
        <w:rPr>
          <w:rFonts w:ascii="Arial Nova Light" w:hAnsi="Arial Nova Light"/>
          <w:color w:val="auto"/>
        </w:rPr>
      </w:pPr>
      <w:r w:rsidRPr="00E6362B">
        <w:rPr>
          <w:rFonts w:ascii="Arial Nova Light" w:hAnsi="Arial Nova Light"/>
          <w:b/>
          <w:bCs/>
          <w:color w:val="auto"/>
          <w:u w:val="single"/>
        </w:rPr>
        <w:t>Attenzione</w:t>
      </w:r>
      <w:r>
        <w:rPr>
          <w:rFonts w:ascii="Arial Nova Light" w:hAnsi="Arial Nova Light"/>
          <w:color w:val="auto"/>
        </w:rPr>
        <w:t xml:space="preserve">: ogni brano può essere recensito da </w:t>
      </w:r>
      <w:r w:rsidR="00F4289D">
        <w:rPr>
          <w:rFonts w:ascii="Arial Nova Light" w:hAnsi="Arial Nova Light"/>
          <w:color w:val="auto"/>
        </w:rPr>
        <w:t>un utente solamente una volta</w:t>
      </w:r>
      <w:r w:rsidR="00EE0132">
        <w:rPr>
          <w:rFonts w:ascii="Arial Nova Light" w:hAnsi="Arial Nova Light"/>
          <w:color w:val="auto"/>
        </w:rPr>
        <w:t>, e non sarà possibile modificare la propria recensione una volta inserita.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</w:t>
      </w:r>
      <w:r w:rsidR="00627130" w:rsidRPr="007C010E">
        <w:rPr>
          <w:rFonts w:ascii="Arial Nova Light" w:hAnsi="Arial Nova Light"/>
          <w:i/>
          <w:iCs/>
          <w:color w:val="auto"/>
        </w:rPr>
        <w:t>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1D033ADB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03D4BD3F">
            <wp:simplePos x="0" y="0"/>
            <wp:positionH relativeFrom="column">
              <wp:posOffset>95852</wp:posOffset>
            </wp:positionH>
            <wp:positionV relativeFrom="paragraph">
              <wp:posOffset>689744</wp:posOffset>
            </wp:positionV>
            <wp:extent cx="5756275" cy="1459230"/>
            <wp:effectExtent l="38100" t="38100" r="34925" b="4572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45923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</w:t>
      </w:r>
      <w:r w:rsidR="007C010E">
        <w:rPr>
          <w:rFonts w:ascii="Arial Nova Light" w:hAnsi="Arial Nova Light"/>
          <w:color w:val="auto"/>
        </w:rPr>
        <w:t>a</w:t>
      </w:r>
      <w:r w:rsidR="00762C44">
        <w:rPr>
          <w:rFonts w:ascii="Arial Nova Light" w:hAnsi="Arial Nova Light"/>
          <w:color w:val="auto"/>
        </w:rPr>
        <w:t xml:space="preserve"> </w:t>
      </w:r>
      <w:r w:rsidR="00762C44" w:rsidRPr="007C010E">
        <w:rPr>
          <w:rFonts w:ascii="Arial Nova Light" w:hAnsi="Arial Nova Light"/>
          <w:i/>
          <w:iCs/>
          <w:color w:val="auto"/>
        </w:rPr>
        <w:t>nota</w:t>
      </w:r>
      <w:r w:rsidR="00762C44">
        <w:rPr>
          <w:rFonts w:ascii="Arial Nova Light" w:hAnsi="Arial Nova Light"/>
          <w:color w:val="auto"/>
        </w:rPr>
        <w:t xml:space="preserve">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Default="003D6119" w:rsidP="00EA130C">
      <w:pPr>
        <w:spacing w:before="240"/>
        <w:jc w:val="both"/>
        <w:rPr>
          <w:rFonts w:ascii="Arial Nova Light" w:hAnsi="Arial Nova Light"/>
          <w:color w:val="auto"/>
          <w:sz w:val="24"/>
          <w:szCs w:val="20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2424FAD6" w14:textId="77777777" w:rsidR="005835BF" w:rsidRPr="005835BF" w:rsidRDefault="005835BF" w:rsidP="00EA130C">
      <w:pPr>
        <w:spacing w:before="120"/>
        <w:jc w:val="both"/>
        <w:rPr>
          <w:rFonts w:ascii="Arial Nova Light" w:hAnsi="Arial Nova Light"/>
          <w:color w:val="auto"/>
        </w:rPr>
      </w:pP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6BCCA590" w14:textId="2FB821C6" w:rsidR="00E72E08" w:rsidRPr="007C010E" w:rsidRDefault="00B85270" w:rsidP="00E72E08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52D69FB2" w14:textId="0F704240" w:rsidR="002972FC" w:rsidRDefault="00D6537E" w:rsidP="00EA130C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 xml:space="preserve">punto </w:t>
      </w:r>
      <w:r w:rsidR="007A517E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3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2972FC">
        <w:rPr>
          <w:rFonts w:ascii="Arial Nova Light" w:hAnsi="Arial Nova Light"/>
          <w:color w:val="auto"/>
        </w:rPr>
        <w:t xml:space="preserve"> scelta</w:t>
      </w:r>
      <w:r w:rsidR="00651930" w:rsidRPr="008A205D">
        <w:rPr>
          <w:rFonts w:ascii="Arial Nova Light" w:hAnsi="Arial Nova Light"/>
          <w:color w:val="auto"/>
        </w:rPr>
        <w:t>.</w:t>
      </w:r>
      <w:r w:rsidR="002972FC">
        <w:rPr>
          <w:rFonts w:ascii="Arial Nova Light" w:hAnsi="Arial Nova Light"/>
          <w:color w:val="auto"/>
        </w:rPr>
        <w:t xml:space="preserve"> </w:t>
      </w:r>
    </w:p>
    <w:p w14:paraId="3F3F54C0" w14:textId="0C29BA9D" w:rsidR="00EA130C" w:rsidRDefault="00337BC4" w:rsidP="002C3785">
      <w:pPr>
        <w:spacing w:before="24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62F430" wp14:editId="7FCA753E">
                <wp:simplePos x="0" y="0"/>
                <wp:positionH relativeFrom="column">
                  <wp:posOffset>9224</wp:posOffset>
                </wp:positionH>
                <wp:positionV relativeFrom="paragraph">
                  <wp:posOffset>103838</wp:posOffset>
                </wp:positionV>
                <wp:extent cx="6162675" cy="1001429"/>
                <wp:effectExtent l="38100" t="38100" r="123825" b="122555"/>
                <wp:wrapNone/>
                <wp:docPr id="37" name="Rettangolo con angoli arrotondati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100142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0D3CC" w14:textId="77777777" w:rsidR="00FF55D0" w:rsidRPr="00BE2D1B" w:rsidRDefault="00FF55D0" w:rsidP="00FF55D0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02A9F37C" w14:textId="43FE636E" w:rsidR="00FF55D0" w:rsidRPr="00EA130C" w:rsidRDefault="00EA130C" w:rsidP="00FF55D0">
                            <w:pPr>
                              <w:rPr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S</w:t>
                            </w:r>
                            <w:r w:rsidR="00FF55D0" w:rsidRPr="00EA130C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 la lista di canzoni risultante dalla ricerca possiede solamente un brano, ne verrà visualizzato il report senza richiedere l’inserimento dell’Id.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62F430" id="Rettangolo con angoli arrotondati 37" o:spid="_x0000_s1034" style="position:absolute;left:0;text-align:left;margin-left:.75pt;margin-top:8.2pt;width:485.25pt;height:78.8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2960D3CC" w14:textId="77777777" w:rsidR="00FF55D0" w:rsidRPr="00BE2D1B" w:rsidRDefault="00FF55D0" w:rsidP="00FF55D0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02A9F37C" w14:textId="43FE636E" w:rsidR="00FF55D0" w:rsidRPr="00EA130C" w:rsidRDefault="00EA130C" w:rsidP="00FF55D0">
                      <w:pPr>
                        <w:rPr>
                          <w:i/>
                          <w:iCs/>
                          <w:color w:val="161718" w:themeColor="text1"/>
                        </w:rPr>
                      </w:pPr>
                      <w:r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S</w:t>
                      </w:r>
                      <w:r w:rsidR="00FF55D0" w:rsidRPr="00EA130C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 la lista di canzoni risultante dalla ricerca possiede solamente un brano, ne verrà visualizzato il report senza richiedere l’inserimento dell’Id.</w:t>
                      </w:r>
                    </w:p>
                  </w:txbxContent>
                </v:textbox>
              </v:roundrect>
            </w:pict>
          </mc:Fallback>
        </mc:AlternateContent>
      </w:r>
      <w:r w:rsidR="00EA130C">
        <w:rPr>
          <w:noProof/>
          <w:color w:val="auto"/>
        </w:rPr>
        <w:drawing>
          <wp:anchor distT="0" distB="0" distL="114300" distR="114300" simplePos="0" relativeHeight="251803648" behindDoc="0" locked="0" layoutInCell="1" allowOverlap="1" wp14:anchorId="45920B92" wp14:editId="029D79C9">
            <wp:simplePos x="0" y="0"/>
            <wp:positionH relativeFrom="column">
              <wp:posOffset>154305</wp:posOffset>
            </wp:positionH>
            <wp:positionV relativeFrom="paragraph">
              <wp:posOffset>213895</wp:posOffset>
            </wp:positionV>
            <wp:extent cx="254000" cy="254000"/>
            <wp:effectExtent l="0" t="0" r="0" b="0"/>
            <wp:wrapSquare wrapText="bothSides"/>
            <wp:docPr id="52" name="Elemento grafico 5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B817A0" w14:textId="77777777" w:rsidR="00EA130C" w:rsidRDefault="00EA130C" w:rsidP="002C3785">
      <w:pPr>
        <w:spacing w:before="240"/>
        <w:jc w:val="both"/>
        <w:rPr>
          <w:rFonts w:ascii="Arial Nova Light" w:hAnsi="Arial Nova Light"/>
          <w:color w:val="auto"/>
        </w:rPr>
      </w:pPr>
    </w:p>
    <w:p w14:paraId="425C7EB3" w14:textId="6156C45D" w:rsidR="002C3785" w:rsidRDefault="002C3785" w:rsidP="002C3785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Sarà inoltre possibile visualizzare una lista di tutti i commenti rilasciati dagli utenti, rispondendo in modo affermativo (</w:t>
      </w:r>
      <w:r w:rsidRPr="008A205D">
        <w:rPr>
          <w:rFonts w:ascii="Arial Nova Light" w:hAnsi="Arial Nova Light"/>
          <w:i/>
          <w:iCs/>
          <w:color w:val="auto"/>
        </w:rPr>
        <w:t>“yes”/ “y”</w:t>
      </w:r>
      <w:r w:rsidRPr="008A205D">
        <w:rPr>
          <w:rFonts w:ascii="Arial Nova Light" w:hAnsi="Arial Nova Light"/>
          <w:color w:val="auto"/>
        </w:rPr>
        <w:t xml:space="preserve"> ) alla richiesta riportata al di sotto del report</w:t>
      </w:r>
      <w:r>
        <w:rPr>
          <w:rFonts w:ascii="Arial Nova Light" w:hAnsi="Arial Nova Light"/>
          <w:color w:val="auto"/>
        </w:rPr>
        <w:t>.</w:t>
      </w:r>
    </w:p>
    <w:p w14:paraId="2FC4D6DE" w14:textId="7393C8BE" w:rsidR="00291094" w:rsidRPr="008A205D" w:rsidRDefault="00337BC4" w:rsidP="00E72E08">
      <w:pPr>
        <w:spacing w:after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2698923B" wp14:editId="31B8B97F">
            <wp:simplePos x="0" y="0"/>
            <wp:positionH relativeFrom="column">
              <wp:posOffset>52304</wp:posOffset>
            </wp:positionH>
            <wp:positionV relativeFrom="paragraph">
              <wp:posOffset>114868</wp:posOffset>
            </wp:positionV>
            <wp:extent cx="4607560" cy="2532380"/>
            <wp:effectExtent l="38100" t="38100" r="45085" b="4508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60" cy="25323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C3A5F3" w14:textId="33202763" w:rsidR="003B5CFA" w:rsidRDefault="003B5CFA" w:rsidP="008F49E1">
      <w:pPr>
        <w:rPr>
          <w:color w:val="auto"/>
        </w:rPr>
      </w:pPr>
    </w:p>
    <w:p w14:paraId="2CF2465C" w14:textId="4540E6B4" w:rsidR="0046660C" w:rsidRDefault="002C3785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6BEF20EB">
                <wp:simplePos x="0" y="0"/>
                <wp:positionH relativeFrom="column">
                  <wp:posOffset>98425</wp:posOffset>
                </wp:positionH>
                <wp:positionV relativeFrom="paragraph">
                  <wp:posOffset>76300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1B1984" id="Ovale 15" o:spid="_x0000_s1026" style="position:absolute;margin-left:7.75pt;margin-top:6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" filled="f" strokecolor="#a4063e [3204]" strokeweight="2pt"/>
            </w:pict>
          </mc:Fallback>
        </mc:AlternateContent>
      </w:r>
    </w:p>
    <w:p w14:paraId="46818FAE" w14:textId="660BD7D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34B3D47" w14:textId="28EA48D5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79944A75">
                <wp:simplePos x="0" y="0"/>
                <wp:positionH relativeFrom="column">
                  <wp:posOffset>1942465</wp:posOffset>
                </wp:positionH>
                <wp:positionV relativeFrom="paragraph">
                  <wp:posOffset>321210</wp:posOffset>
                </wp:positionV>
                <wp:extent cx="189471" cy="952637"/>
                <wp:effectExtent l="0" t="19050" r="20320" b="1905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471" cy="952637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FEC4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52.95pt;margin-top:25.3pt;width:14.9pt;height: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" adj="358" strokecolor="#a4063e [3204]" strokeweight="2.25pt"/>
            </w:pict>
          </mc:Fallback>
        </mc:AlternateContent>
      </w:r>
      <w:r w:rsidR="00374F2D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37768A0D">
                <wp:simplePos x="0" y="0"/>
                <wp:positionH relativeFrom="column">
                  <wp:posOffset>1595855</wp:posOffset>
                </wp:positionH>
                <wp:positionV relativeFrom="paragraph">
                  <wp:posOffset>57150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24CAA" id="Ovale 16" o:spid="_x0000_s1026" style="position:absolute;margin-left:125.65pt;margin-top:4.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" filled="f" strokecolor="#a4063e [3204]" strokeweight="2pt"/>
            </w:pict>
          </mc:Fallback>
        </mc:AlternateContent>
      </w:r>
    </w:p>
    <w:p w14:paraId="0A8FDEF5" w14:textId="15EB5014" w:rsidR="0046660C" w:rsidRDefault="00337BC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07C2EE1A">
                <wp:simplePos x="0" y="0"/>
                <wp:positionH relativeFrom="column">
                  <wp:posOffset>2114650</wp:posOffset>
                </wp:positionH>
                <wp:positionV relativeFrom="paragraph">
                  <wp:posOffset>287655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5A72C1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35" type="#_x0000_t202" style="position:absolute;margin-left:166.5pt;margin-top:22.65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73B306FC" w14:textId="42280F9A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150D2AC" w14:textId="403435EC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85BC4A2" w14:textId="77777777" w:rsidR="002C3785" w:rsidRDefault="002C3785" w:rsidP="002C3785">
      <w:pPr>
        <w:spacing w:before="120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215900" distR="114300" simplePos="0" relativeHeight="251788288" behindDoc="0" locked="0" layoutInCell="1" allowOverlap="1" wp14:anchorId="4090EE29" wp14:editId="29816939">
            <wp:simplePos x="0" y="0"/>
            <wp:positionH relativeFrom="column">
              <wp:posOffset>3632200</wp:posOffset>
            </wp:positionH>
            <wp:positionV relativeFrom="paragraph">
              <wp:posOffset>93646</wp:posOffset>
            </wp:positionV>
            <wp:extent cx="2318400" cy="2494800"/>
            <wp:effectExtent l="38100" t="38100" r="43815" b="39370"/>
            <wp:wrapSquare wrapText="bothSides"/>
            <wp:docPr id="78" name="Immagine 7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 descr="Immagine che contiene testo&#10;&#10;Descrizione generat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2494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3A491" w14:textId="49F0836C" w:rsidR="0042436E" w:rsidRDefault="001A7F46" w:rsidP="00337BC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 xml:space="preserve">n” </w:t>
      </w:r>
      <w:r w:rsidR="00BB3D39">
        <w:rPr>
          <w:rFonts w:ascii="Arial Nova Light" w:hAnsi="Arial Nova Light"/>
          <w:color w:val="auto"/>
        </w:rPr>
        <w:t>potrete tornare</w:t>
      </w:r>
      <w:r w:rsidRPr="008A205D">
        <w:rPr>
          <w:rFonts w:ascii="Arial Nova Light" w:hAnsi="Arial Nova Light"/>
          <w:color w:val="auto"/>
        </w:rPr>
        <w:t xml:space="preserve"> alla schermata principale.</w:t>
      </w:r>
    </w:p>
    <w:p w14:paraId="11183117" w14:textId="77777777" w:rsidR="002C3785" w:rsidRDefault="002C3785" w:rsidP="001D5ED8">
      <w:pPr>
        <w:spacing w:before="240"/>
        <w:jc w:val="both"/>
        <w:rPr>
          <w:rFonts w:ascii="Arial Nova Light" w:hAnsi="Arial Nova Light"/>
          <w:color w:val="auto"/>
        </w:rPr>
      </w:pPr>
    </w:p>
    <w:p w14:paraId="1779D42A" w14:textId="77777777" w:rsidR="002C3785" w:rsidRPr="00E72E08" w:rsidRDefault="002C3785" w:rsidP="00052C0B">
      <w:pPr>
        <w:jc w:val="both"/>
        <w:rPr>
          <w:rFonts w:ascii="Arial Nova Light" w:hAnsi="Arial Nova Light"/>
          <w:color w:val="auto"/>
        </w:rPr>
      </w:pPr>
    </w:p>
    <w:p w14:paraId="33014AD8" w14:textId="6A6BCB13" w:rsidR="00362B78" w:rsidRPr="008F49E1" w:rsidRDefault="00E72E08" w:rsidP="006238C0">
      <w:pPr>
        <w:spacing w:before="36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8DCC716" w14:textId="77777777" w:rsidR="006238C0" w:rsidRDefault="00362B78" w:rsidP="00052C0B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3638AC82" w14:textId="77777777" w:rsidR="006238C0" w:rsidRDefault="00784961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 xml:space="preserve">di inserire il nome della playlist che si vuole selezionare. </w:t>
      </w:r>
    </w:p>
    <w:p w14:paraId="10360D61" w14:textId="49D9022A" w:rsidR="006238C0" w:rsidRPr="00052C0B" w:rsidRDefault="006238C0" w:rsidP="006238C0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In</w:t>
      </w:r>
      <w:r w:rsidRPr="006238C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seguito, comparirà una tabella in cui sono presenti i brani della propria playlist,</w:t>
      </w:r>
      <w:r w:rsidRPr="006238C0">
        <w:rPr>
          <w:rFonts w:ascii="Arial Nova Light" w:hAnsi="Arial Nova Light"/>
          <w:color w:val="auto"/>
        </w:rPr>
        <w:t xml:space="preserve"> </w:t>
      </w:r>
      <w:r w:rsidR="00B430E4">
        <w:rPr>
          <w:rFonts w:ascii="Arial Nova Light" w:hAnsi="Arial Nova Light"/>
          <w:color w:val="auto"/>
        </w:rPr>
        <w:t>nella</w:t>
      </w:r>
      <w:r w:rsidRPr="008A205D">
        <w:rPr>
          <w:rFonts w:ascii="Arial Nova Light" w:hAnsi="Arial Nova Light"/>
          <w:color w:val="auto"/>
        </w:rPr>
        <w:t xml:space="preserve"> quale si potrà esaminare la media dei punteggi ottenuti da ciascun brano e il numero totale delle recensioni</w:t>
      </w:r>
      <w:r>
        <w:rPr>
          <w:rFonts w:ascii="Arial Nova Light" w:hAnsi="Arial Nova Light"/>
          <w:color w:val="auto"/>
        </w:rPr>
        <w:t>.</w:t>
      </w:r>
    </w:p>
    <w:p w14:paraId="32DE49DB" w14:textId="04ABEA67" w:rsidR="006238C0" w:rsidRPr="006238C0" w:rsidRDefault="006238C0" w:rsidP="006238C0">
      <w:pPr>
        <w:rPr>
          <w:rFonts w:ascii="Arial Nova Light" w:hAnsi="Arial Nova Light"/>
          <w:i/>
          <w:iCs/>
        </w:rPr>
      </w:pPr>
    </w:p>
    <w:p w14:paraId="4228D226" w14:textId="4F9D801D" w:rsidR="006238C0" w:rsidRDefault="006238C0" w:rsidP="00052C0B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lastRenderedPageBreak/>
        <w:drawing>
          <wp:anchor distT="0" distB="0" distL="114300" distR="114300" simplePos="0" relativeHeight="251756544" behindDoc="0" locked="0" layoutInCell="1" allowOverlap="1" wp14:anchorId="16F08462" wp14:editId="57CF65F5">
            <wp:simplePos x="0" y="0"/>
            <wp:positionH relativeFrom="column">
              <wp:posOffset>-6350</wp:posOffset>
            </wp:positionH>
            <wp:positionV relativeFrom="paragraph">
              <wp:posOffset>38634</wp:posOffset>
            </wp:positionV>
            <wp:extent cx="6038850" cy="1123950"/>
            <wp:effectExtent l="38100" t="38100" r="38100" b="3810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EBF820" w14:textId="0FE14194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4D15CC53" w14:textId="77777777" w:rsidR="00DE79EC" w:rsidRDefault="00DE79EC" w:rsidP="00293843">
      <w:pPr>
        <w:spacing w:before="120"/>
        <w:rPr>
          <w:rFonts w:ascii="Arial Nova Light" w:hAnsi="Arial Nova Light"/>
          <w:color w:val="auto"/>
        </w:rPr>
      </w:pPr>
    </w:p>
    <w:p w14:paraId="7AF5203F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733923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3E1BF0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D1FA616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4D3CA6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56117874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7686701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F1DB287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26B7E35B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3FB809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6FCF834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CEDEA01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A34F1EC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3EA22678" w14:textId="77777777" w:rsidR="0018458A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59CA514" w14:textId="78303792" w:rsidR="0018458A" w:rsidRPr="0018458A" w:rsidRDefault="0018458A" w:rsidP="0018458A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E7BF1A8" wp14:editId="221CD99A">
                <wp:simplePos x="0" y="0"/>
                <wp:positionH relativeFrom="column">
                  <wp:posOffset>-43815</wp:posOffset>
                </wp:positionH>
                <wp:positionV relativeFrom="paragraph">
                  <wp:posOffset>418744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B3212C7" id="Connettore diritto 26" o:spid="_x0000_s1026" style="position:absolute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.95pt" to="494.75pt,3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HV9FC2gAAAAgBAAAPAAAAZHJzL2Rvd25y&#10;ZXYueG1sTI9PT8MwDMXvSHyHyEjctpQ/q9bSdEIIJK7dOHD0GpNWNE7VZF359hhxgJNlv6fn36t2&#10;ix/UTFPsAxu4WWegiNtge3YG3g4vqy2omJAtDoHJwBdF2NWXFxWWNpy5oXmfnJIQjiUa6FIaS61j&#10;25HHuA4jsWgfYfKYZJ2cthOeJdwP+jbLcu2xZ/nQ4UhPHbWf+5M30NxPTRwxzM+hcfg+v2Lh7nJj&#10;rq+WxwdQiZb0Z4YffEGHWpiO4cQ2qsHAKi/EaSDfyBS92BYbUMffg64r/b9A/Q0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HV9FC2gAAAAgBAAAPAAAAAAAAAAAAAAAAABQEAABkcnMv&#10;ZG93bnJldi54bWxQSwUGAAAAAAQABADzAAAAGwUAAAAA&#10;" strokecolor="#a4063e [3204]" strokeweight="1.5pt"/>
            </w:pict>
          </mc:Fallback>
        </mc:AlternateContent>
      </w:r>
      <w:r>
        <w:rPr>
          <w:rFonts w:asciiTheme="majorHAnsi" w:hAnsiTheme="majorHAnsi"/>
          <w:b/>
          <w:bCs/>
          <w:color w:val="auto"/>
          <w:sz w:val="52"/>
          <w:szCs w:val="52"/>
        </w:rPr>
        <w:t>Data set di test</w:t>
      </w:r>
    </w:p>
    <w:p w14:paraId="1BF06CCE" w14:textId="6CD0D233" w:rsidR="00943D31" w:rsidRPr="00A83881" w:rsidRDefault="0018458A" w:rsidP="0018458A">
      <w:pPr>
        <w:pStyle w:val="Paragrafoelenco"/>
        <w:numPr>
          <w:ilvl w:val="0"/>
          <w:numId w:val="15"/>
        </w:numPr>
        <w:spacing w:before="36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noProof/>
          <w:color w:val="37393C" w:themeColor="background2" w:themeShade="40"/>
        </w:rPr>
        <w:drawing>
          <wp:anchor distT="0" distB="0" distL="114300" distR="114300" simplePos="0" relativeHeight="251794432" behindDoc="0" locked="0" layoutInCell="1" allowOverlap="1" wp14:anchorId="1B6CE3E4" wp14:editId="358B7007">
            <wp:simplePos x="0" y="0"/>
            <wp:positionH relativeFrom="column">
              <wp:posOffset>-634365</wp:posOffset>
            </wp:positionH>
            <wp:positionV relativeFrom="paragraph">
              <wp:posOffset>518470</wp:posOffset>
            </wp:positionV>
            <wp:extent cx="7350125" cy="1437640"/>
            <wp:effectExtent l="0" t="0" r="3175" b="0"/>
            <wp:wrapSquare wrapText="bothSides"/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125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Utenti</w:t>
      </w:r>
    </w:p>
    <w:p w14:paraId="4F44EA0C" w14:textId="0D20C10C" w:rsidR="00943D31" w:rsidRDefault="00943D31" w:rsidP="00943D31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7FD7B8D" w14:textId="5B71A6C0" w:rsidR="0018458A" w:rsidRPr="00A83881" w:rsidRDefault="00134284" w:rsidP="00293843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Lista delle e</w:t>
      </w:r>
      <w:r w:rsidR="0018458A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mozioni</w:t>
      </w:r>
    </w:p>
    <w:p w14:paraId="30A8AFD9" w14:textId="52E0BCEC" w:rsidR="007F7334" w:rsidRDefault="007F7334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99552" behindDoc="0" locked="0" layoutInCell="1" allowOverlap="1" wp14:anchorId="4DF55285" wp14:editId="6DFDDF66">
            <wp:simplePos x="0" y="0"/>
            <wp:positionH relativeFrom="column">
              <wp:posOffset>409575</wp:posOffset>
            </wp:positionH>
            <wp:positionV relativeFrom="paragraph">
              <wp:posOffset>36054</wp:posOffset>
            </wp:positionV>
            <wp:extent cx="5096510" cy="2063750"/>
            <wp:effectExtent l="0" t="0" r="8890" b="0"/>
            <wp:wrapSquare wrapText="bothSides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798558" w14:textId="77777777" w:rsidR="0018458A" w:rsidRPr="0018458A" w:rsidRDefault="0018458A" w:rsidP="0018458A">
      <w:pPr>
        <w:pStyle w:val="Paragrafoelenco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AD8D81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5A4CAF2B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66207EB4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1598425C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7F8D0F6D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8CE37A" w14:textId="77777777" w:rsidR="007F7334" w:rsidRDefault="007F7334" w:rsidP="007F7334">
      <w:pPr>
        <w:pStyle w:val="Paragrafoelenco"/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0100E95E" w14:textId="06E25089" w:rsidR="007F7334" w:rsidRPr="007F7334" w:rsidRDefault="007F7334" w:rsidP="007F7334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</w:p>
    <w:p w14:paraId="4BEA667C" w14:textId="757BB5BF" w:rsidR="00943D31" w:rsidRPr="00A83881" w:rsidRDefault="00E84C44" w:rsidP="007F7334">
      <w:pPr>
        <w:pStyle w:val="Paragrafoelenco"/>
        <w:numPr>
          <w:ilvl w:val="0"/>
          <w:numId w:val="15"/>
        </w:numPr>
        <w:spacing w:before="120" w:after="120"/>
        <w:rPr>
          <w:rFonts w:ascii="Arial Nova Light" w:eastAsia="SimSun" w:hAnsi="Arial Nova Light" w:cs="Times New Roman"/>
          <w:b/>
          <w:bCs/>
          <w:color w:val="37393C" w:themeColor="background2" w:themeShade="40"/>
        </w:rPr>
      </w:pPr>
      <w:r w:rsidRPr="00A83881"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800576" behindDoc="0" locked="0" layoutInCell="1" allowOverlap="1" wp14:anchorId="69C42C65" wp14:editId="7714BD14">
            <wp:simplePos x="0" y="0"/>
            <wp:positionH relativeFrom="column">
              <wp:posOffset>30480</wp:posOffset>
            </wp:positionH>
            <wp:positionV relativeFrom="paragraph">
              <wp:posOffset>280035</wp:posOffset>
            </wp:positionV>
            <wp:extent cx="6086475" cy="2047875"/>
            <wp:effectExtent l="0" t="0" r="9525" b="9525"/>
            <wp:wrapSquare wrapText="bothSides"/>
            <wp:docPr id="74" name="Immagin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magine 7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3D31" w:rsidRPr="00A83881">
        <w:rPr>
          <w:rFonts w:ascii="Arial Nova Light" w:eastAsia="SimSun" w:hAnsi="Arial Nova Light" w:cs="Times New Roman"/>
          <w:b/>
          <w:bCs/>
          <w:color w:val="37393C" w:themeColor="background2" w:themeShade="40"/>
        </w:rPr>
        <w:t>Canzoni</w:t>
      </w:r>
    </w:p>
    <w:p w14:paraId="32A32E3C" w14:textId="01D103D0" w:rsidR="00943D31" w:rsidRDefault="005028C9" w:rsidP="00943D31">
      <w:pPr>
        <w:spacing w:before="120" w:after="120"/>
        <w:rPr>
          <w:rFonts w:ascii="Franklin Gothic Book" w:eastAsia="SimSun" w:hAnsi="Franklin Gothic Book" w:cs="Times New Roman"/>
          <w:b/>
          <w:bCs/>
          <w:color w:val="37393C" w:themeColor="background2" w:themeShade="40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520487D" wp14:editId="4F1AAD76">
                <wp:simplePos x="0" y="0"/>
                <wp:positionH relativeFrom="column">
                  <wp:posOffset>-5080</wp:posOffset>
                </wp:positionH>
                <wp:positionV relativeFrom="paragraph">
                  <wp:posOffset>2309495</wp:posOffset>
                </wp:positionV>
                <wp:extent cx="6162675" cy="710046"/>
                <wp:effectExtent l="38100" t="38100" r="123825" b="109220"/>
                <wp:wrapNone/>
                <wp:docPr id="54" name="Rettangolo con angoli arrotondat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2675" cy="71004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AA4FCD" w14:textId="77777777" w:rsidR="005028C9" w:rsidRPr="00BE2D1B" w:rsidRDefault="005028C9" w:rsidP="005028C9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50F15D37" w14:textId="77777777" w:rsidR="005028C9" w:rsidRPr="00C73341" w:rsidRDefault="005028C9" w:rsidP="005028C9">
                            <w:pP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</w:pPr>
                            <w:r w:rsidRPr="00C73341"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>Il dataset</w:t>
                            </w:r>
                            <w:r>
                              <w:rPr>
                                <w:rFonts w:ascii="Arial Nova Light" w:eastAsia="SimSun" w:hAnsi="Arial Nova Light" w:cs="Times New Roman"/>
                                <w:color w:val="37393C" w:themeColor="background2" w:themeShade="40"/>
                              </w:rPr>
                              <w:t xml:space="preserve"> delle canzoni presenti all’interno dell’applicazione è di 5.000 brani.</w:t>
                            </w:r>
                          </w:p>
                          <w:p w14:paraId="75C463BB" w14:textId="7C2ACDA8" w:rsidR="005028C9" w:rsidRPr="008A205D" w:rsidRDefault="005028C9" w:rsidP="005028C9">
                            <w:pPr>
                              <w:rPr>
                                <w:color w:val="161718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20487D" id="Rettangolo con angoli arrotondati 54" o:spid="_x0000_s1035" style="position:absolute;margin-left:-.4pt;margin-top:181.85pt;width:485.25pt;height:55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59AA4FCD" w14:textId="77777777" w:rsidR="005028C9" w:rsidRPr="00BE2D1B" w:rsidRDefault="005028C9" w:rsidP="005028C9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50F15D37" w14:textId="77777777" w:rsidR="005028C9" w:rsidRPr="00C73341" w:rsidRDefault="005028C9" w:rsidP="005028C9">
                      <w:pP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</w:pPr>
                      <w:r w:rsidRPr="00C73341"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>Il dataset</w:t>
                      </w:r>
                      <w:r>
                        <w:rPr>
                          <w:rFonts w:ascii="Arial Nova Light" w:eastAsia="SimSun" w:hAnsi="Arial Nova Light" w:cs="Times New Roman"/>
                          <w:color w:val="37393C" w:themeColor="background2" w:themeShade="40"/>
                        </w:rPr>
                        <w:t xml:space="preserve"> delle canzoni presenti all’interno dell’applicazione è di 5.000 brani.</w:t>
                      </w:r>
                    </w:p>
                    <w:p w14:paraId="75C463BB" w14:textId="7C2ACDA8" w:rsidR="005028C9" w:rsidRPr="008A205D" w:rsidRDefault="005028C9" w:rsidP="005028C9">
                      <w:pPr>
                        <w:rPr>
                          <w:color w:val="161718" w:themeColor="text1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FA820C3" w14:textId="79D90B35" w:rsidR="00C02965" w:rsidRDefault="005028C9" w:rsidP="00293843">
      <w:pPr>
        <w:spacing w:before="120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93408" behindDoc="0" locked="0" layoutInCell="1" allowOverlap="1" wp14:anchorId="4584FC15" wp14:editId="3FA7EB08">
            <wp:simplePos x="0" y="0"/>
            <wp:positionH relativeFrom="column">
              <wp:posOffset>136525</wp:posOffset>
            </wp:positionH>
            <wp:positionV relativeFrom="paragraph">
              <wp:posOffset>60528</wp:posOffset>
            </wp:positionV>
            <wp:extent cx="254000" cy="254000"/>
            <wp:effectExtent l="0" t="0" r="0" b="0"/>
            <wp:wrapSquare wrapText="bothSides"/>
            <wp:docPr id="62" name="Elemento grafico 62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3D451" w14:textId="7C6623E3" w:rsidR="00C02965" w:rsidRDefault="00C02965" w:rsidP="00293843">
      <w:pPr>
        <w:spacing w:before="120"/>
        <w:rPr>
          <w:rFonts w:ascii="Arial Nova Light" w:hAnsi="Arial Nova Light"/>
          <w:color w:val="auto"/>
        </w:rPr>
      </w:pPr>
    </w:p>
    <w:p w14:paraId="4055EA42" w14:textId="14ADE4A8" w:rsidR="00BD18F6" w:rsidRDefault="00BD18F6" w:rsidP="00412A5B">
      <w:pPr>
        <w:spacing w:before="240"/>
        <w:rPr>
          <w:rFonts w:ascii="Arial Nova Light" w:hAnsi="Arial Nova Light"/>
          <w:color w:val="auto"/>
        </w:rPr>
      </w:pPr>
    </w:p>
    <w:p w14:paraId="7979A760" w14:textId="79F93D30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4FAC2E0B" w14:textId="6C8B82BC" w:rsidR="0018458A" w:rsidRPr="008A205D" w:rsidRDefault="0018458A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4F62F7E2" w14:textId="79A9AFC9" w:rsidR="00445427" w:rsidRDefault="007B343A" w:rsidP="00C7111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CD1AFF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CB0AAC">
        <w:rPr>
          <w:rFonts w:ascii="Arial Nova Light" w:hAnsi="Arial Nova Light"/>
          <w:color w:val="auto"/>
        </w:rPr>
        <w:t xml:space="preserve">Un limite </w:t>
      </w:r>
      <w:r w:rsidR="00B84DD5">
        <w:rPr>
          <w:rFonts w:ascii="Arial Nova Light" w:hAnsi="Arial Nova Light"/>
          <w:color w:val="auto"/>
        </w:rPr>
        <w:t xml:space="preserve">della soluzione sviluppata può essere associato all’utilizzo </w:t>
      </w:r>
      <w:r w:rsidR="005A67B2">
        <w:rPr>
          <w:rFonts w:ascii="Arial Nova Light" w:hAnsi="Arial Nova Light"/>
          <w:color w:val="auto"/>
        </w:rPr>
        <w:t xml:space="preserve">dei </w:t>
      </w:r>
      <w:r w:rsidR="005A67B2" w:rsidRPr="00863AEF">
        <w:rPr>
          <w:rFonts w:ascii="Arial Nova Light" w:hAnsi="Arial Nova Light"/>
          <w:b/>
          <w:bCs/>
          <w:color w:val="auto"/>
        </w:rPr>
        <w:t xml:space="preserve">file </w:t>
      </w:r>
      <w:r w:rsidR="00461959">
        <w:rPr>
          <w:rFonts w:ascii="Arial Nova Light" w:hAnsi="Arial Nova Light"/>
          <w:b/>
          <w:bCs/>
          <w:color w:val="auto"/>
        </w:rPr>
        <w:t>ad accesso sequenziale</w:t>
      </w:r>
      <w:r w:rsidR="005A67B2">
        <w:rPr>
          <w:rFonts w:ascii="Arial Nova Light" w:hAnsi="Arial Nova Light"/>
          <w:color w:val="auto"/>
        </w:rPr>
        <w:t xml:space="preserve"> per quanto riguarda la </w:t>
      </w:r>
      <w:r w:rsidR="005A67B2" w:rsidRPr="00863AEF">
        <w:rPr>
          <w:rFonts w:ascii="Arial Nova Light" w:hAnsi="Arial Nova Light"/>
          <w:i/>
          <w:iCs/>
          <w:color w:val="auto"/>
        </w:rPr>
        <w:t>m</w:t>
      </w:r>
      <w:r w:rsidR="00516C32" w:rsidRPr="00863AEF">
        <w:rPr>
          <w:rFonts w:ascii="Arial Nova Light" w:hAnsi="Arial Nova Light"/>
          <w:i/>
          <w:iCs/>
          <w:color w:val="auto"/>
        </w:rPr>
        <w:t>odifica</w:t>
      </w:r>
      <w:r w:rsidR="00094C7C">
        <w:rPr>
          <w:rFonts w:ascii="Arial Nova Light" w:hAnsi="Arial Nova Light"/>
          <w:color w:val="auto"/>
        </w:rPr>
        <w:t>,</w:t>
      </w:r>
      <w:r w:rsidR="00516C32">
        <w:rPr>
          <w:rFonts w:ascii="Arial Nova Light" w:hAnsi="Arial Nova Light"/>
          <w:color w:val="auto"/>
        </w:rPr>
        <w:t xml:space="preserve"> l’</w:t>
      </w:r>
      <w:r w:rsidR="00516C32" w:rsidRPr="00863AEF">
        <w:rPr>
          <w:rFonts w:ascii="Arial Nova Light" w:hAnsi="Arial Nova Light"/>
          <w:i/>
          <w:iCs/>
          <w:color w:val="auto"/>
        </w:rPr>
        <w:t xml:space="preserve">aggiornamento </w:t>
      </w:r>
      <w:r w:rsidR="00094C7C">
        <w:rPr>
          <w:rFonts w:ascii="Arial Nova Light" w:hAnsi="Arial Nova Light"/>
          <w:i/>
          <w:iCs/>
          <w:color w:val="auto"/>
        </w:rPr>
        <w:t xml:space="preserve">e la scrittura </w:t>
      </w:r>
      <w:r w:rsidR="00516C32" w:rsidRPr="00863AEF">
        <w:rPr>
          <w:rFonts w:ascii="Arial Nova Light" w:hAnsi="Arial Nova Light"/>
          <w:i/>
          <w:iCs/>
          <w:color w:val="auto"/>
        </w:rPr>
        <w:t>dei dati</w:t>
      </w:r>
      <w:r w:rsidR="00F72348">
        <w:rPr>
          <w:rFonts w:ascii="Arial Nova Light" w:hAnsi="Arial Nova Light"/>
          <w:color w:val="auto"/>
        </w:rPr>
        <w:t xml:space="preserve">. </w:t>
      </w:r>
      <w:r w:rsidR="00445427">
        <w:rPr>
          <w:rFonts w:ascii="Arial Nova Light" w:hAnsi="Arial Nova Light"/>
          <w:color w:val="auto"/>
        </w:rPr>
        <w:t>Infatti:</w:t>
      </w:r>
    </w:p>
    <w:p w14:paraId="6267AED3" w14:textId="7CCE1C18" w:rsidR="00445427" w:rsidRDefault="00445427" w:rsidP="008500CD">
      <w:pPr>
        <w:pStyle w:val="Paragrafoelenco"/>
        <w:numPr>
          <w:ilvl w:val="0"/>
          <w:numId w:val="18"/>
        </w:num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lettura: </w:t>
      </w:r>
      <w:r w:rsidR="00094C7C" w:rsidRPr="00445427">
        <w:rPr>
          <w:rFonts w:ascii="Arial Nova Light" w:hAnsi="Arial Nova Light"/>
          <w:color w:val="auto"/>
        </w:rPr>
        <w:t>l’accesso in lettura ad uno specifico record è possibile solo dopo una scansione di tutto il documento, ovvero leggendo tutti i record che lo precedono partendo dal primo</w:t>
      </w:r>
      <w:r>
        <w:rPr>
          <w:rFonts w:ascii="Arial Nova Light" w:hAnsi="Arial Nova Light"/>
          <w:color w:val="auto"/>
        </w:rPr>
        <w:t>;</w:t>
      </w:r>
    </w:p>
    <w:p w14:paraId="02A201E7" w14:textId="498BF44F" w:rsidR="00094C7C" w:rsidRPr="00445427" w:rsidRDefault="00445427" w:rsidP="00F45314">
      <w:pPr>
        <w:pStyle w:val="Paragrafoelenco"/>
        <w:numPr>
          <w:ilvl w:val="0"/>
          <w:numId w:val="18"/>
        </w:num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scrittura: </w:t>
      </w:r>
      <w:r w:rsidR="00094C7C" w:rsidRPr="00445427">
        <w:rPr>
          <w:rFonts w:ascii="Arial Nova Light" w:hAnsi="Arial Nova Light"/>
          <w:color w:val="auto"/>
        </w:rPr>
        <w:t xml:space="preserve"> </w:t>
      </w:r>
      <w:r>
        <w:rPr>
          <w:rFonts w:ascii="Arial Nova Light" w:hAnsi="Arial Nova Light"/>
          <w:color w:val="auto"/>
        </w:rPr>
        <w:t>l</w:t>
      </w:r>
      <w:r w:rsidR="00094C7C" w:rsidRPr="00445427">
        <w:rPr>
          <w:rFonts w:ascii="Arial Nova Light" w:hAnsi="Arial Nova Light"/>
          <w:color w:val="auto"/>
        </w:rPr>
        <w:t>’inserimento di un nuovo record p</w:t>
      </w:r>
      <w:r w:rsidR="00BF5AE7" w:rsidRPr="00445427">
        <w:rPr>
          <w:rFonts w:ascii="Arial Nova Light" w:hAnsi="Arial Nova Light"/>
          <w:color w:val="auto"/>
        </w:rPr>
        <w:t>uò</w:t>
      </w:r>
      <w:r w:rsidR="00094C7C" w:rsidRPr="00445427">
        <w:rPr>
          <w:rFonts w:ascii="Arial Nova Light" w:hAnsi="Arial Nova Light"/>
          <w:color w:val="auto"/>
        </w:rPr>
        <w:t xml:space="preserve"> avvenire solo o in aggiunta (</w:t>
      </w:r>
      <w:r w:rsidR="00BF5AE7" w:rsidRPr="00445427">
        <w:rPr>
          <w:rFonts w:ascii="Arial Nova Light" w:hAnsi="Arial Nova Light"/>
          <w:color w:val="auto"/>
        </w:rPr>
        <w:t>append</w:t>
      </w:r>
      <w:r w:rsidR="00094C7C" w:rsidRPr="00445427">
        <w:rPr>
          <w:rFonts w:ascii="Arial Nova Light" w:hAnsi="Arial Nova Light"/>
          <w:color w:val="auto"/>
        </w:rPr>
        <w:t xml:space="preserve">), cioè accodando il nuovo record a quelli già presenti nel file, o in </w:t>
      </w:r>
      <w:r w:rsidR="00F72348" w:rsidRPr="00445427">
        <w:rPr>
          <w:rFonts w:ascii="Arial Nova Light" w:hAnsi="Arial Nova Light"/>
          <w:color w:val="auto"/>
        </w:rPr>
        <w:t>riscrittura</w:t>
      </w:r>
      <w:r w:rsidR="00094C7C" w:rsidRPr="00445427">
        <w:rPr>
          <w:rFonts w:ascii="Arial Nova Light" w:hAnsi="Arial Nova Light"/>
          <w:color w:val="auto"/>
        </w:rPr>
        <w:t>, cioè scrivendolo in prima posizione con la perdita di tutti quelli già presenti.</w:t>
      </w:r>
    </w:p>
    <w:p w14:paraId="0BC74873" w14:textId="53A8F4EB" w:rsidR="00C71118" w:rsidRDefault="00C71118" w:rsidP="00895BFA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D’altra parte, </w:t>
      </w:r>
      <w:r w:rsidR="008D3693">
        <w:rPr>
          <w:rFonts w:ascii="Arial Nova Light" w:hAnsi="Arial Nova Light"/>
          <w:color w:val="auto"/>
        </w:rPr>
        <w:t xml:space="preserve">i file .txt presentano </w:t>
      </w:r>
      <w:r w:rsidR="00C9061A">
        <w:rPr>
          <w:rFonts w:ascii="Arial Nova Light" w:hAnsi="Arial Nova Light"/>
          <w:color w:val="auto"/>
        </w:rPr>
        <w:t xml:space="preserve">anche diversi </w:t>
      </w:r>
      <w:r w:rsidR="00C9061A" w:rsidRPr="00895BFA">
        <w:rPr>
          <w:rFonts w:ascii="Arial Nova Light" w:hAnsi="Arial Nova Light"/>
          <w:color w:val="auto"/>
          <w:u w:val="single"/>
        </w:rPr>
        <w:t>vantaggi</w:t>
      </w:r>
      <w:r w:rsidR="00C9061A">
        <w:rPr>
          <w:rFonts w:ascii="Arial Nova Light" w:hAnsi="Arial Nova Light"/>
          <w:color w:val="auto"/>
        </w:rPr>
        <w:t>, tra cui:</w:t>
      </w:r>
    </w:p>
    <w:p w14:paraId="18CAE88A" w14:textId="66ADB015" w:rsidR="00C9061A" w:rsidRPr="00895BFA" w:rsidRDefault="00C9061A" w:rsidP="00895BFA">
      <w:pPr>
        <w:pStyle w:val="Paragrafoelenco"/>
        <w:numPr>
          <w:ilvl w:val="0"/>
          <w:numId w:val="17"/>
        </w:numPr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possiedono un’</w:t>
      </w:r>
      <w:r w:rsidRPr="00895BFA">
        <w:rPr>
          <w:rFonts w:ascii="Arial Nova Light" w:hAnsi="Arial Nova Light" w:hint="eastAsia"/>
          <w:color w:val="auto"/>
        </w:rPr>
        <w:t xml:space="preserve">organizzazione semplice, </w:t>
      </w:r>
      <w:r w:rsidRPr="00895BFA">
        <w:rPr>
          <w:rFonts w:ascii="Arial Nova Light" w:hAnsi="Arial Nova Light"/>
          <w:color w:val="auto"/>
        </w:rPr>
        <w:t xml:space="preserve">sono infatti </w:t>
      </w:r>
      <w:r w:rsidRPr="00895BFA">
        <w:rPr>
          <w:rFonts w:ascii="Arial Nova Light" w:hAnsi="Arial Nova Light" w:hint="eastAsia"/>
          <w:color w:val="auto"/>
        </w:rPr>
        <w:t xml:space="preserve">facilmente </w:t>
      </w:r>
      <w:r w:rsidRPr="00895BFA">
        <w:rPr>
          <w:rFonts w:ascii="Arial Nova Light" w:hAnsi="Arial Nova Light"/>
          <w:color w:val="auto"/>
        </w:rPr>
        <w:t xml:space="preserve">modificabili </w:t>
      </w:r>
      <w:r w:rsidRPr="00895BFA">
        <w:rPr>
          <w:rFonts w:ascii="Arial Nova Light" w:hAnsi="Arial Nova Light" w:hint="eastAsia"/>
          <w:color w:val="auto"/>
        </w:rPr>
        <w:t>con gli editor di testo</w:t>
      </w:r>
    </w:p>
    <w:p w14:paraId="79FD95EB" w14:textId="666EA298" w:rsidR="00904CDA" w:rsidRPr="00895BFA" w:rsidRDefault="00904CDA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al loro interno possono essere scritti</w:t>
      </w:r>
      <w:r w:rsidR="009A4987" w:rsidRPr="00895BFA">
        <w:rPr>
          <w:rFonts w:ascii="Arial Nova Light" w:hAnsi="Arial Nova Light"/>
          <w:color w:val="auto"/>
        </w:rPr>
        <w:t xml:space="preserve"> uno dopo l’altro dei record di dati, che possono avere diverse lunghezze</w:t>
      </w:r>
    </w:p>
    <w:p w14:paraId="3C9F84EE" w14:textId="19B08BAF" w:rsidR="00577441" w:rsidRPr="00895BFA" w:rsidRDefault="006227F1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i record possono essere separati tra di loro da caratteri speciali</w:t>
      </w:r>
      <w:r w:rsidR="001B3408" w:rsidRPr="00895BFA">
        <w:rPr>
          <w:rFonts w:ascii="Arial Nova Light" w:hAnsi="Arial Nova Light"/>
          <w:color w:val="auto"/>
        </w:rPr>
        <w:t>, che verranno poi utilizzati dal programma durante la lettura dei dati</w:t>
      </w:r>
    </w:p>
    <w:p w14:paraId="777F18BA" w14:textId="6F06340E" w:rsidR="006227F1" w:rsidRPr="00895BFA" w:rsidRDefault="008C0586" w:rsidP="00895BFA">
      <w:pPr>
        <w:pStyle w:val="Paragrafoelenco"/>
        <w:numPr>
          <w:ilvl w:val="0"/>
          <w:numId w:val="17"/>
        </w:numPr>
        <w:spacing w:before="240"/>
        <w:jc w:val="both"/>
        <w:rPr>
          <w:rFonts w:ascii="Arial Nova Light" w:hAnsi="Arial Nova Light"/>
          <w:color w:val="auto"/>
        </w:rPr>
      </w:pPr>
      <w:r w:rsidRPr="00895BFA">
        <w:rPr>
          <w:rFonts w:ascii="Arial Nova Light" w:hAnsi="Arial Nova Light"/>
          <w:color w:val="auto"/>
        </w:rPr>
        <w:t>permettono elevate prestazioni a livello di velocità di elaborazione</w:t>
      </w:r>
      <w:r w:rsidR="001B3408" w:rsidRPr="00895BFA">
        <w:rPr>
          <w:rFonts w:ascii="Arial Nova Light" w:hAnsi="Arial Nova Light"/>
          <w:color w:val="auto"/>
        </w:rPr>
        <w:t xml:space="preserve"> </w:t>
      </w:r>
    </w:p>
    <w:p w14:paraId="1EAE61F2" w14:textId="62D2F8EE" w:rsidR="00E2446A" w:rsidRDefault="00D211C8" w:rsidP="0094092E">
      <w:pPr>
        <w:spacing w:before="48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Una poss</w:t>
      </w:r>
      <w:r w:rsidR="00B96D22">
        <w:rPr>
          <w:rFonts w:ascii="Arial Nova Light" w:hAnsi="Arial Nova Light"/>
          <w:color w:val="auto"/>
        </w:rPr>
        <w:t>i</w:t>
      </w:r>
      <w:r>
        <w:rPr>
          <w:rFonts w:ascii="Arial Nova Light" w:hAnsi="Arial Nova Light"/>
          <w:color w:val="auto"/>
        </w:rPr>
        <w:t>bile alternativa all’utilizzo dei file .txt</w:t>
      </w:r>
      <w:r w:rsidR="00B96D22">
        <w:rPr>
          <w:rFonts w:ascii="Arial Nova Light" w:hAnsi="Arial Nova Light"/>
          <w:color w:val="auto"/>
        </w:rPr>
        <w:t xml:space="preserve"> era l’utilizzo di</w:t>
      </w:r>
      <w:r w:rsidR="007F0F75" w:rsidRPr="007F0F75">
        <w:rPr>
          <w:rFonts w:ascii="Arial Nova Light" w:hAnsi="Arial Nova Light"/>
          <w:color w:val="auto"/>
        </w:rPr>
        <w:t xml:space="preserve"> </w:t>
      </w:r>
      <w:r w:rsidR="007F0F75" w:rsidRPr="00B96D22">
        <w:rPr>
          <w:rFonts w:ascii="Arial Nova Light" w:hAnsi="Arial Nova Light"/>
          <w:b/>
          <w:bCs/>
          <w:color w:val="auto"/>
        </w:rPr>
        <w:t>RandomAccessFile</w:t>
      </w:r>
      <w:r w:rsidR="007F0F75" w:rsidRPr="007F0F75">
        <w:rPr>
          <w:rFonts w:ascii="Arial Nova Light" w:hAnsi="Arial Nova Light"/>
          <w:color w:val="auto"/>
        </w:rPr>
        <w:t xml:space="preserve"> ("file ad accesso diretto") </w:t>
      </w:r>
      <w:r w:rsidR="00877827">
        <w:rPr>
          <w:rFonts w:ascii="Arial Nova Light" w:hAnsi="Arial Nova Light"/>
          <w:color w:val="auto"/>
        </w:rPr>
        <w:t xml:space="preserve">che permette di gestire </w:t>
      </w:r>
      <w:r w:rsidR="007F0F75" w:rsidRPr="007F0F75">
        <w:rPr>
          <w:rFonts w:ascii="Arial Nova Light" w:hAnsi="Arial Nova Light"/>
          <w:color w:val="auto"/>
        </w:rPr>
        <w:t xml:space="preserve">il </w:t>
      </w:r>
      <w:r w:rsidR="007F0F75" w:rsidRPr="00677048">
        <w:rPr>
          <w:rFonts w:ascii="Arial Nova Light" w:hAnsi="Arial Nova Light"/>
          <w:i/>
          <w:iCs/>
          <w:color w:val="auto"/>
        </w:rPr>
        <w:t>puntatore del fil</w:t>
      </w:r>
      <w:r w:rsidR="002770A0">
        <w:rPr>
          <w:rFonts w:ascii="Arial Nova Light" w:hAnsi="Arial Nova Light"/>
          <w:i/>
          <w:iCs/>
          <w:color w:val="auto"/>
        </w:rPr>
        <w:t>e</w:t>
      </w:r>
      <w:r w:rsidR="002770A0">
        <w:rPr>
          <w:rFonts w:ascii="Arial Nova Light" w:hAnsi="Arial Nova Light"/>
          <w:color w:val="auto"/>
        </w:rPr>
        <w:t xml:space="preserve">: ogni </w:t>
      </w:r>
      <w:r w:rsidR="002770A0" w:rsidRPr="002770A0">
        <w:rPr>
          <w:rFonts w:ascii="Arial Nova Light" w:hAnsi="Arial Nova Light"/>
          <w:color w:val="auto"/>
        </w:rPr>
        <w:t xml:space="preserve">record viene </w:t>
      </w:r>
      <w:r w:rsidR="002770A0">
        <w:rPr>
          <w:rFonts w:ascii="Arial Nova Light" w:hAnsi="Arial Nova Light"/>
          <w:color w:val="auto"/>
        </w:rPr>
        <w:t xml:space="preserve">infatti </w:t>
      </w:r>
      <w:r w:rsidR="002770A0" w:rsidRPr="002770A0">
        <w:rPr>
          <w:rFonts w:ascii="Arial Nova Light" w:hAnsi="Arial Nova Light"/>
          <w:color w:val="auto"/>
        </w:rPr>
        <w:t>identificato dalla posizione occupata all’interno della sequenza di record del file</w:t>
      </w:r>
      <w:r w:rsidR="00E2446A">
        <w:rPr>
          <w:rFonts w:ascii="Arial Nova Light" w:hAnsi="Arial Nova Light"/>
          <w:color w:val="auto"/>
        </w:rPr>
        <w:t xml:space="preserve"> (</w:t>
      </w:r>
      <w:r w:rsidR="002770A0" w:rsidRPr="002770A0">
        <w:rPr>
          <w:rFonts w:ascii="Arial Nova Light" w:hAnsi="Arial Nova Light"/>
          <w:color w:val="auto"/>
        </w:rPr>
        <w:t>il primo record  ha posizione uno, il secondo due</w:t>
      </w:r>
      <w:r w:rsidR="00E2446A">
        <w:rPr>
          <w:rFonts w:ascii="Arial Nova Light" w:hAnsi="Arial Nova Light"/>
          <w:color w:val="auto"/>
        </w:rPr>
        <w:t>…)</w:t>
      </w:r>
      <w:r w:rsidR="002770A0" w:rsidRPr="002770A0">
        <w:rPr>
          <w:rFonts w:ascii="Arial Nova Light" w:hAnsi="Arial Nova Light"/>
          <w:color w:val="auto"/>
        </w:rPr>
        <w:t>.  </w:t>
      </w:r>
    </w:p>
    <w:p w14:paraId="16F72338" w14:textId="0B8B6E46" w:rsidR="007F0F75" w:rsidRPr="007F0F75" w:rsidRDefault="002770A0" w:rsidP="0094092E">
      <w:pPr>
        <w:spacing w:before="120"/>
        <w:jc w:val="both"/>
        <w:rPr>
          <w:rFonts w:ascii="Arial Nova Light" w:hAnsi="Arial Nova Light"/>
          <w:color w:val="auto"/>
        </w:rPr>
      </w:pPr>
      <w:r w:rsidRPr="002770A0">
        <w:rPr>
          <w:rFonts w:ascii="Arial Nova Light" w:hAnsi="Arial Nova Light"/>
          <w:color w:val="auto"/>
        </w:rPr>
        <w:t xml:space="preserve">Questo </w:t>
      </w:r>
      <w:r w:rsidR="00E2446A">
        <w:rPr>
          <w:rFonts w:ascii="Arial Nova Light" w:hAnsi="Arial Nova Light"/>
          <w:color w:val="auto"/>
        </w:rPr>
        <w:t>permette</w:t>
      </w:r>
      <w:r w:rsidRPr="002770A0">
        <w:rPr>
          <w:rFonts w:ascii="Arial Nova Light" w:hAnsi="Arial Nova Light"/>
          <w:color w:val="auto"/>
        </w:rPr>
        <w:t xml:space="preserve"> di accedere in lettura/scrittura su un record direttamente, specificando la sua posizione</w:t>
      </w:r>
      <w:r w:rsidR="00674B48">
        <w:rPr>
          <w:rFonts w:ascii="Arial Nova Light" w:hAnsi="Arial Nova Light"/>
          <w:color w:val="auto"/>
        </w:rPr>
        <w:t>, senza dover leggere tutti i record precedenti.</w:t>
      </w:r>
    </w:p>
    <w:p w14:paraId="5090118E" w14:textId="4C3E63BF" w:rsidR="000671DF" w:rsidRPr="000671DF" w:rsidRDefault="004150BA" w:rsidP="0094092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Tuttavia, lo s</w:t>
      </w:r>
      <w:r w:rsidR="007F0F75" w:rsidRPr="007F0F75">
        <w:rPr>
          <w:rFonts w:ascii="Arial Nova Light" w:hAnsi="Arial Nova Light"/>
          <w:color w:val="auto"/>
        </w:rPr>
        <w:t xml:space="preserve">vantaggio </w:t>
      </w:r>
      <w:r>
        <w:rPr>
          <w:rFonts w:ascii="Arial Nova Light" w:hAnsi="Arial Nova Light"/>
          <w:color w:val="auto"/>
        </w:rPr>
        <w:t>di questo tipo</w:t>
      </w:r>
      <w:r w:rsidR="00887446">
        <w:rPr>
          <w:rFonts w:ascii="Arial Nova Light" w:hAnsi="Arial Nova Light"/>
          <w:color w:val="auto"/>
        </w:rPr>
        <w:t xml:space="preserve"> di file</w:t>
      </w:r>
      <w:r w:rsidR="007F0F75" w:rsidRPr="007F0F75">
        <w:rPr>
          <w:rFonts w:ascii="Arial Nova Light" w:hAnsi="Arial Nova Light"/>
          <w:color w:val="auto"/>
        </w:rPr>
        <w:t xml:space="preserve"> è</w:t>
      </w:r>
      <w:r w:rsidR="00963658">
        <w:rPr>
          <w:rFonts w:ascii="Arial Nova Light" w:hAnsi="Arial Nova Light"/>
          <w:color w:val="auto"/>
        </w:rPr>
        <w:t xml:space="preserve"> rappresentato dal fatto</w:t>
      </w:r>
      <w:r w:rsidR="007F0F75" w:rsidRPr="007F0F75">
        <w:rPr>
          <w:rFonts w:ascii="Arial Nova Light" w:hAnsi="Arial Nova Light"/>
          <w:color w:val="auto"/>
        </w:rPr>
        <w:t xml:space="preserve"> che</w:t>
      </w:r>
      <w:r w:rsidR="00963658">
        <w:rPr>
          <w:rFonts w:ascii="Arial Nova Light" w:hAnsi="Arial Nova Light"/>
          <w:color w:val="auto"/>
        </w:rPr>
        <w:t xml:space="preserve"> i </w:t>
      </w:r>
      <w:r w:rsidR="008F2030">
        <w:rPr>
          <w:rFonts w:ascii="Arial Nova Light" w:hAnsi="Arial Nova Light"/>
          <w:color w:val="auto"/>
        </w:rPr>
        <w:t xml:space="preserve">record devono avere una lunghezza fissa, ovvero devono avere tutti la stessa dimensione in byte. </w:t>
      </w:r>
      <w:r w:rsidR="00DF61A5">
        <w:rPr>
          <w:rFonts w:ascii="Arial Nova Light" w:hAnsi="Arial Nova Light"/>
          <w:color w:val="auto"/>
        </w:rPr>
        <w:t>Questo per permette il funzionamento del meccanismo appena illustrato, poich</w:t>
      </w:r>
      <w:r w:rsidR="0094092E">
        <w:rPr>
          <w:rFonts w:ascii="Arial Nova Light" w:hAnsi="Arial Nova Light"/>
          <w:color w:val="auto"/>
        </w:rPr>
        <w:t>é</w:t>
      </w:r>
      <w:r w:rsidR="00DF61A5">
        <w:rPr>
          <w:rFonts w:ascii="Arial Nova Light" w:hAnsi="Arial Nova Light"/>
          <w:color w:val="auto"/>
        </w:rPr>
        <w:t xml:space="preserve"> s</w:t>
      </w:r>
      <w:r w:rsidR="000671DF" w:rsidRPr="000671DF">
        <w:rPr>
          <w:rFonts w:ascii="Arial Nova Light" w:hAnsi="Arial Nova Light"/>
          <w:color w:val="auto"/>
        </w:rPr>
        <w:t>e i record hanno tutti la stessa lunghezza,</w:t>
      </w:r>
      <w:r w:rsidR="0094092E">
        <w:rPr>
          <w:rFonts w:ascii="Arial Nova Light" w:hAnsi="Arial Nova Light"/>
          <w:color w:val="auto"/>
        </w:rPr>
        <w:t xml:space="preserve"> basterà un semplice calcolo per accedere ad una determinata posizione del file.</w:t>
      </w:r>
      <w:r w:rsidR="000671DF" w:rsidRPr="000671DF">
        <w:rPr>
          <w:rFonts w:ascii="Arial Nova Light" w:hAnsi="Arial Nova Light"/>
          <w:color w:val="auto"/>
        </w:rPr>
        <w:t xml:space="preserve"> 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2FC4BB7F" w14:textId="77777777" w:rsidR="00D11810" w:rsidRPr="006915D3" w:rsidRDefault="00D11810" w:rsidP="00A25593">
      <w:pPr>
        <w:rPr>
          <w:u w:val="single"/>
        </w:rPr>
      </w:pPr>
    </w:p>
    <w:sectPr w:rsidR="00D11810" w:rsidRPr="006915D3" w:rsidSect="00B35382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F81BD8" w14:textId="77777777" w:rsidR="00FA0205" w:rsidRDefault="00FA0205" w:rsidP="004B7E44">
      <w:r>
        <w:separator/>
      </w:r>
    </w:p>
  </w:endnote>
  <w:endnote w:type="continuationSeparator" w:id="0">
    <w:p w14:paraId="3D46F434" w14:textId="77777777" w:rsidR="00FA0205" w:rsidRDefault="00FA0205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3192C" w14:textId="77777777" w:rsidR="0014310E" w:rsidRDefault="0014310E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2A2F36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858A8F" w:themeFill="text1" w:themeFillTint="80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/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DCD0D" w14:textId="77777777" w:rsidR="00FA0205" w:rsidRDefault="00FA0205" w:rsidP="004B7E44">
      <w:r>
        <w:separator/>
      </w:r>
    </w:p>
  </w:footnote>
  <w:footnote w:type="continuationSeparator" w:id="0">
    <w:p w14:paraId="48CA061D" w14:textId="77777777" w:rsidR="00FA0205" w:rsidRDefault="00FA0205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446E6" w14:textId="77777777" w:rsidR="0014310E" w:rsidRDefault="0014310E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65CEF6DC" w:rsidR="004B7E44" w:rsidRDefault="004D5A99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FE14E08" wp14:editId="60AD60B0">
                    <wp:simplePos x="0" y="0"/>
                    <wp:positionH relativeFrom="column">
                      <wp:posOffset>-78637</wp:posOffset>
                    </wp:positionH>
                    <wp:positionV relativeFrom="paragraph">
                      <wp:posOffset>0</wp:posOffset>
                    </wp:positionV>
                    <wp:extent cx="79745" cy="591820"/>
                    <wp:effectExtent l="0" t="0" r="0" b="0"/>
                    <wp:wrapNone/>
                    <wp:docPr id="67" name="Rettangolo 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9745" cy="5918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B40B62F" id="Rettangolo 67" o:spid="_x0000_s1026" style="position:absolute;margin-left:-6.2pt;margin-top:0;width:6.3pt;height:4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" fillcolor="#a4063e [3204]" stroked="f" strokeweight="2pt"/>
                </w:pict>
              </mc:Fallback>
            </mc:AlternateContent>
          </w:r>
          <w:r w:rsidR="004B7E44">
            <w:rPr>
              <w:noProof/>
              <w:lang w:bidi="it-IT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DF12B0B" wp14:editId="43E7A63B">
                    <wp:simplePos x="0" y="0"/>
                    <wp:positionH relativeFrom="column">
                      <wp:posOffset>-517</wp:posOffset>
                    </wp:positionH>
                    <wp:positionV relativeFrom="paragraph">
                      <wp:posOffset>-30</wp:posOffset>
                    </wp:positionV>
                    <wp:extent cx="1351915" cy="591820"/>
                    <wp:effectExtent l="0" t="0" r="635" b="0"/>
                    <wp:wrapSquare wrapText="bothSides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1915" cy="5918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DF12B0B" id="Rettangolo 11" o:spid="_x0000_s1036" style="position:absolute;margin-left:-.05pt;margin-top:0;width:106.4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/>
                  </v:rect>
                </w:pict>
              </mc:Fallback>
            </mc:AlternateContent>
          </w:r>
        </w:p>
      </w:tc>
    </w:tr>
  </w:tbl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A7DCF" w14:textId="77777777" w:rsidR="0014310E" w:rsidRDefault="0014310E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F937E5"/>
    <w:multiLevelType w:val="hybridMultilevel"/>
    <w:tmpl w:val="CA20A3D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253CAE"/>
    <w:multiLevelType w:val="hybridMultilevel"/>
    <w:tmpl w:val="5D46A6D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7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480B"/>
    <w:multiLevelType w:val="hybridMultilevel"/>
    <w:tmpl w:val="2BB66FA6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6036FB"/>
    <w:multiLevelType w:val="hybridMultilevel"/>
    <w:tmpl w:val="0CA44F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12"/>
  </w:num>
  <w:num w:numId="2" w16cid:durableId="1368918113">
    <w:abstractNumId w:val="8"/>
  </w:num>
  <w:num w:numId="3" w16cid:durableId="692460167">
    <w:abstractNumId w:val="3"/>
  </w:num>
  <w:num w:numId="4" w16cid:durableId="1560674483">
    <w:abstractNumId w:val="1"/>
  </w:num>
  <w:num w:numId="5" w16cid:durableId="1946108325">
    <w:abstractNumId w:val="5"/>
  </w:num>
  <w:num w:numId="6" w16cid:durableId="738135291">
    <w:abstractNumId w:val="0"/>
  </w:num>
  <w:num w:numId="7" w16cid:durableId="1005788481">
    <w:abstractNumId w:val="13"/>
  </w:num>
  <w:num w:numId="8" w16cid:durableId="1849054607">
    <w:abstractNumId w:val="7"/>
  </w:num>
  <w:num w:numId="9" w16cid:durableId="1266498760">
    <w:abstractNumId w:val="9"/>
  </w:num>
  <w:num w:numId="10" w16cid:durableId="1787772365">
    <w:abstractNumId w:val="11"/>
  </w:num>
  <w:num w:numId="11" w16cid:durableId="657223363">
    <w:abstractNumId w:val="15"/>
  </w:num>
  <w:num w:numId="12" w16cid:durableId="2051032403">
    <w:abstractNumId w:val="14"/>
  </w:num>
  <w:num w:numId="13" w16cid:durableId="1321932342">
    <w:abstractNumId w:val="6"/>
  </w:num>
  <w:num w:numId="14" w16cid:durableId="1791583057">
    <w:abstractNumId w:val="16"/>
  </w:num>
  <w:num w:numId="15" w16cid:durableId="1797674410">
    <w:abstractNumId w:val="10"/>
  </w:num>
  <w:num w:numId="16" w16cid:durableId="1665739164">
    <w:abstractNumId w:val="17"/>
  </w:num>
  <w:num w:numId="17" w16cid:durableId="1378622342">
    <w:abstractNumId w:val="2"/>
  </w:num>
  <w:num w:numId="18" w16cid:durableId="8637913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1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52C0B"/>
    <w:rsid w:val="000545D7"/>
    <w:rsid w:val="000671DF"/>
    <w:rsid w:val="00072633"/>
    <w:rsid w:val="000918D1"/>
    <w:rsid w:val="00094C7C"/>
    <w:rsid w:val="000A2D28"/>
    <w:rsid w:val="000B2051"/>
    <w:rsid w:val="000B59E8"/>
    <w:rsid w:val="000C3B81"/>
    <w:rsid w:val="000D4933"/>
    <w:rsid w:val="000E2D21"/>
    <w:rsid w:val="000E4BAB"/>
    <w:rsid w:val="000F5732"/>
    <w:rsid w:val="000F7AE8"/>
    <w:rsid w:val="00100112"/>
    <w:rsid w:val="00103948"/>
    <w:rsid w:val="001149C8"/>
    <w:rsid w:val="00134284"/>
    <w:rsid w:val="001379EB"/>
    <w:rsid w:val="0014310E"/>
    <w:rsid w:val="00153112"/>
    <w:rsid w:val="0015513B"/>
    <w:rsid w:val="0018458A"/>
    <w:rsid w:val="001908C7"/>
    <w:rsid w:val="00192BF0"/>
    <w:rsid w:val="00194DA7"/>
    <w:rsid w:val="00195D37"/>
    <w:rsid w:val="00196198"/>
    <w:rsid w:val="001A0CD8"/>
    <w:rsid w:val="001A7F46"/>
    <w:rsid w:val="001B281C"/>
    <w:rsid w:val="001B3408"/>
    <w:rsid w:val="001B72CA"/>
    <w:rsid w:val="001B7A90"/>
    <w:rsid w:val="001D5ED8"/>
    <w:rsid w:val="001E0035"/>
    <w:rsid w:val="001E1693"/>
    <w:rsid w:val="001E5F50"/>
    <w:rsid w:val="002028D2"/>
    <w:rsid w:val="00211335"/>
    <w:rsid w:val="00221C08"/>
    <w:rsid w:val="0023153A"/>
    <w:rsid w:val="00231945"/>
    <w:rsid w:val="002369A3"/>
    <w:rsid w:val="00240EAD"/>
    <w:rsid w:val="00241E61"/>
    <w:rsid w:val="002424DD"/>
    <w:rsid w:val="00262E01"/>
    <w:rsid w:val="00265805"/>
    <w:rsid w:val="002770A0"/>
    <w:rsid w:val="00277686"/>
    <w:rsid w:val="00280FA9"/>
    <w:rsid w:val="00281B5F"/>
    <w:rsid w:val="002842D5"/>
    <w:rsid w:val="00291094"/>
    <w:rsid w:val="0029136D"/>
    <w:rsid w:val="00293843"/>
    <w:rsid w:val="00293B83"/>
    <w:rsid w:val="002972FC"/>
    <w:rsid w:val="002A2AD4"/>
    <w:rsid w:val="002A2F36"/>
    <w:rsid w:val="002A3899"/>
    <w:rsid w:val="002B11F8"/>
    <w:rsid w:val="002B6DCB"/>
    <w:rsid w:val="002C3785"/>
    <w:rsid w:val="002D09AB"/>
    <w:rsid w:val="002D38C9"/>
    <w:rsid w:val="002F1AEC"/>
    <w:rsid w:val="002F35A3"/>
    <w:rsid w:val="0030020F"/>
    <w:rsid w:val="00305A50"/>
    <w:rsid w:val="00311B25"/>
    <w:rsid w:val="00312381"/>
    <w:rsid w:val="00313C23"/>
    <w:rsid w:val="0031749C"/>
    <w:rsid w:val="003179D3"/>
    <w:rsid w:val="00322FE2"/>
    <w:rsid w:val="00326D30"/>
    <w:rsid w:val="003312B8"/>
    <w:rsid w:val="00331792"/>
    <w:rsid w:val="00332402"/>
    <w:rsid w:val="00335C4E"/>
    <w:rsid w:val="003361D1"/>
    <w:rsid w:val="00337BC4"/>
    <w:rsid w:val="003408B1"/>
    <w:rsid w:val="003509F7"/>
    <w:rsid w:val="003519B2"/>
    <w:rsid w:val="00362B78"/>
    <w:rsid w:val="00364B06"/>
    <w:rsid w:val="00370A90"/>
    <w:rsid w:val="0037331F"/>
    <w:rsid w:val="00374F2D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2A5B"/>
    <w:rsid w:val="00414604"/>
    <w:rsid w:val="00414EC7"/>
    <w:rsid w:val="004150BA"/>
    <w:rsid w:val="004159BA"/>
    <w:rsid w:val="004200C0"/>
    <w:rsid w:val="00420E8D"/>
    <w:rsid w:val="00421B5E"/>
    <w:rsid w:val="0042436E"/>
    <w:rsid w:val="0042693F"/>
    <w:rsid w:val="0044330E"/>
    <w:rsid w:val="00445427"/>
    <w:rsid w:val="00461959"/>
    <w:rsid w:val="0046660C"/>
    <w:rsid w:val="004730D3"/>
    <w:rsid w:val="00496BAC"/>
    <w:rsid w:val="00497C55"/>
    <w:rsid w:val="004A3DD2"/>
    <w:rsid w:val="004A6F3D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D5A99"/>
    <w:rsid w:val="004E440E"/>
    <w:rsid w:val="004E54AC"/>
    <w:rsid w:val="004F2735"/>
    <w:rsid w:val="004F2B86"/>
    <w:rsid w:val="0050040F"/>
    <w:rsid w:val="005018FD"/>
    <w:rsid w:val="005028C9"/>
    <w:rsid w:val="00516C32"/>
    <w:rsid w:val="00530318"/>
    <w:rsid w:val="00532C23"/>
    <w:rsid w:val="00535653"/>
    <w:rsid w:val="00552589"/>
    <w:rsid w:val="00577441"/>
    <w:rsid w:val="00581CFB"/>
    <w:rsid w:val="005835BF"/>
    <w:rsid w:val="00592F68"/>
    <w:rsid w:val="00597F7A"/>
    <w:rsid w:val="005A1E4E"/>
    <w:rsid w:val="005A67B2"/>
    <w:rsid w:val="005A718F"/>
    <w:rsid w:val="005B3F4F"/>
    <w:rsid w:val="005C0B1E"/>
    <w:rsid w:val="005C0F65"/>
    <w:rsid w:val="005D2782"/>
    <w:rsid w:val="005E0277"/>
    <w:rsid w:val="005E0C74"/>
    <w:rsid w:val="005F0F8C"/>
    <w:rsid w:val="005F3680"/>
    <w:rsid w:val="005F3A5A"/>
    <w:rsid w:val="005F4AA5"/>
    <w:rsid w:val="00612553"/>
    <w:rsid w:val="006227F1"/>
    <w:rsid w:val="006238C0"/>
    <w:rsid w:val="00627130"/>
    <w:rsid w:val="00627B8C"/>
    <w:rsid w:val="0063535F"/>
    <w:rsid w:val="00644561"/>
    <w:rsid w:val="00651700"/>
    <w:rsid w:val="00651930"/>
    <w:rsid w:val="006528CC"/>
    <w:rsid w:val="006679DD"/>
    <w:rsid w:val="00674B48"/>
    <w:rsid w:val="0067618D"/>
    <w:rsid w:val="00677048"/>
    <w:rsid w:val="006800A8"/>
    <w:rsid w:val="00680FF2"/>
    <w:rsid w:val="00682F00"/>
    <w:rsid w:val="00683EDF"/>
    <w:rsid w:val="006915D3"/>
    <w:rsid w:val="0069375F"/>
    <w:rsid w:val="00694A39"/>
    <w:rsid w:val="006A1720"/>
    <w:rsid w:val="006A3CE7"/>
    <w:rsid w:val="006B5821"/>
    <w:rsid w:val="006B658E"/>
    <w:rsid w:val="006B6ADB"/>
    <w:rsid w:val="006C17A4"/>
    <w:rsid w:val="006C35E3"/>
    <w:rsid w:val="006C40A3"/>
    <w:rsid w:val="006C569F"/>
    <w:rsid w:val="006C7404"/>
    <w:rsid w:val="006D12EC"/>
    <w:rsid w:val="006D17C6"/>
    <w:rsid w:val="006D36E5"/>
    <w:rsid w:val="006D5FEF"/>
    <w:rsid w:val="006F446B"/>
    <w:rsid w:val="007051C6"/>
    <w:rsid w:val="00710685"/>
    <w:rsid w:val="0071084F"/>
    <w:rsid w:val="00717BF7"/>
    <w:rsid w:val="00722905"/>
    <w:rsid w:val="0073021F"/>
    <w:rsid w:val="00736F22"/>
    <w:rsid w:val="007416C3"/>
    <w:rsid w:val="0074294E"/>
    <w:rsid w:val="00742E0F"/>
    <w:rsid w:val="00744D2B"/>
    <w:rsid w:val="007516CF"/>
    <w:rsid w:val="007555C5"/>
    <w:rsid w:val="00762780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A517E"/>
    <w:rsid w:val="007A72A8"/>
    <w:rsid w:val="007B096E"/>
    <w:rsid w:val="007B343A"/>
    <w:rsid w:val="007B77E2"/>
    <w:rsid w:val="007C010E"/>
    <w:rsid w:val="007C670E"/>
    <w:rsid w:val="007D1337"/>
    <w:rsid w:val="007E6C4D"/>
    <w:rsid w:val="007F0F75"/>
    <w:rsid w:val="007F7334"/>
    <w:rsid w:val="007F7F96"/>
    <w:rsid w:val="00802AC7"/>
    <w:rsid w:val="00815F1D"/>
    <w:rsid w:val="00821167"/>
    <w:rsid w:val="008244C3"/>
    <w:rsid w:val="0082788C"/>
    <w:rsid w:val="00831DB0"/>
    <w:rsid w:val="008440DD"/>
    <w:rsid w:val="00844AC5"/>
    <w:rsid w:val="008500CD"/>
    <w:rsid w:val="00853A9C"/>
    <w:rsid w:val="008544DC"/>
    <w:rsid w:val="008622E1"/>
    <w:rsid w:val="0086252E"/>
    <w:rsid w:val="00863AEF"/>
    <w:rsid w:val="008641DF"/>
    <w:rsid w:val="00867A41"/>
    <w:rsid w:val="00867C2D"/>
    <w:rsid w:val="00872A01"/>
    <w:rsid w:val="008733B3"/>
    <w:rsid w:val="0087384A"/>
    <w:rsid w:val="00877827"/>
    <w:rsid w:val="008829E5"/>
    <w:rsid w:val="00883F95"/>
    <w:rsid w:val="00887446"/>
    <w:rsid w:val="00887949"/>
    <w:rsid w:val="00894900"/>
    <w:rsid w:val="00895BFA"/>
    <w:rsid w:val="008A205D"/>
    <w:rsid w:val="008A2416"/>
    <w:rsid w:val="008A3B61"/>
    <w:rsid w:val="008A5AA0"/>
    <w:rsid w:val="008B0EFB"/>
    <w:rsid w:val="008B33BC"/>
    <w:rsid w:val="008B6E46"/>
    <w:rsid w:val="008C0586"/>
    <w:rsid w:val="008C1198"/>
    <w:rsid w:val="008D21D4"/>
    <w:rsid w:val="008D264B"/>
    <w:rsid w:val="008D3693"/>
    <w:rsid w:val="008D51CD"/>
    <w:rsid w:val="008D5338"/>
    <w:rsid w:val="008E01C3"/>
    <w:rsid w:val="008E331D"/>
    <w:rsid w:val="008F2030"/>
    <w:rsid w:val="008F49E1"/>
    <w:rsid w:val="008F685B"/>
    <w:rsid w:val="00900FA1"/>
    <w:rsid w:val="00904812"/>
    <w:rsid w:val="00904CDA"/>
    <w:rsid w:val="009120E9"/>
    <w:rsid w:val="00921C22"/>
    <w:rsid w:val="00925448"/>
    <w:rsid w:val="00930198"/>
    <w:rsid w:val="0093532A"/>
    <w:rsid w:val="0094092E"/>
    <w:rsid w:val="00943D31"/>
    <w:rsid w:val="00945900"/>
    <w:rsid w:val="00946361"/>
    <w:rsid w:val="0095206B"/>
    <w:rsid w:val="00955B71"/>
    <w:rsid w:val="00963658"/>
    <w:rsid w:val="00964BEB"/>
    <w:rsid w:val="00964FA0"/>
    <w:rsid w:val="009672A3"/>
    <w:rsid w:val="009711E5"/>
    <w:rsid w:val="009723BA"/>
    <w:rsid w:val="0098338C"/>
    <w:rsid w:val="009863F5"/>
    <w:rsid w:val="009924AF"/>
    <w:rsid w:val="009A2CC0"/>
    <w:rsid w:val="009A4987"/>
    <w:rsid w:val="009A7ECE"/>
    <w:rsid w:val="009B1AF6"/>
    <w:rsid w:val="009B4E3B"/>
    <w:rsid w:val="009B67EE"/>
    <w:rsid w:val="009C1004"/>
    <w:rsid w:val="009C2B3F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16186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1DFE"/>
    <w:rsid w:val="00A83881"/>
    <w:rsid w:val="00A87D8C"/>
    <w:rsid w:val="00A960D9"/>
    <w:rsid w:val="00AA0806"/>
    <w:rsid w:val="00AA48B4"/>
    <w:rsid w:val="00AB41C2"/>
    <w:rsid w:val="00AC410E"/>
    <w:rsid w:val="00AC72A7"/>
    <w:rsid w:val="00AD58F5"/>
    <w:rsid w:val="00AE0513"/>
    <w:rsid w:val="00AE2B8C"/>
    <w:rsid w:val="00AE2C8B"/>
    <w:rsid w:val="00AE7BB2"/>
    <w:rsid w:val="00AF1973"/>
    <w:rsid w:val="00B02A56"/>
    <w:rsid w:val="00B06A40"/>
    <w:rsid w:val="00B06F5F"/>
    <w:rsid w:val="00B10073"/>
    <w:rsid w:val="00B11BDA"/>
    <w:rsid w:val="00B253B0"/>
    <w:rsid w:val="00B33A19"/>
    <w:rsid w:val="00B3421C"/>
    <w:rsid w:val="00B35382"/>
    <w:rsid w:val="00B430E4"/>
    <w:rsid w:val="00B43C63"/>
    <w:rsid w:val="00B5057B"/>
    <w:rsid w:val="00B572B4"/>
    <w:rsid w:val="00B6111D"/>
    <w:rsid w:val="00B64826"/>
    <w:rsid w:val="00B64E99"/>
    <w:rsid w:val="00B76EB9"/>
    <w:rsid w:val="00B84DD5"/>
    <w:rsid w:val="00B85032"/>
    <w:rsid w:val="00B85270"/>
    <w:rsid w:val="00B962FF"/>
    <w:rsid w:val="00B96D22"/>
    <w:rsid w:val="00BA716F"/>
    <w:rsid w:val="00BB3D39"/>
    <w:rsid w:val="00BB7EB1"/>
    <w:rsid w:val="00BC27E7"/>
    <w:rsid w:val="00BC490D"/>
    <w:rsid w:val="00BC546A"/>
    <w:rsid w:val="00BD18F6"/>
    <w:rsid w:val="00BD3BB2"/>
    <w:rsid w:val="00BE1E26"/>
    <w:rsid w:val="00BE2D1B"/>
    <w:rsid w:val="00BF5AE7"/>
    <w:rsid w:val="00C02965"/>
    <w:rsid w:val="00C12FB9"/>
    <w:rsid w:val="00C1505F"/>
    <w:rsid w:val="00C267F9"/>
    <w:rsid w:val="00C33831"/>
    <w:rsid w:val="00C501C2"/>
    <w:rsid w:val="00C531B0"/>
    <w:rsid w:val="00C62BC1"/>
    <w:rsid w:val="00C71118"/>
    <w:rsid w:val="00C724D3"/>
    <w:rsid w:val="00C73341"/>
    <w:rsid w:val="00C800C0"/>
    <w:rsid w:val="00C86A12"/>
    <w:rsid w:val="00C9061A"/>
    <w:rsid w:val="00C9106D"/>
    <w:rsid w:val="00C910CC"/>
    <w:rsid w:val="00C94CAA"/>
    <w:rsid w:val="00CA1EA6"/>
    <w:rsid w:val="00CA5924"/>
    <w:rsid w:val="00CA5D35"/>
    <w:rsid w:val="00CB0AAC"/>
    <w:rsid w:val="00CC083B"/>
    <w:rsid w:val="00CC1A04"/>
    <w:rsid w:val="00CD6ABB"/>
    <w:rsid w:val="00CE1E99"/>
    <w:rsid w:val="00CE25C4"/>
    <w:rsid w:val="00CF427C"/>
    <w:rsid w:val="00CF6473"/>
    <w:rsid w:val="00D01453"/>
    <w:rsid w:val="00D03605"/>
    <w:rsid w:val="00D0631D"/>
    <w:rsid w:val="00D0698B"/>
    <w:rsid w:val="00D11810"/>
    <w:rsid w:val="00D15371"/>
    <w:rsid w:val="00D178DA"/>
    <w:rsid w:val="00D211C8"/>
    <w:rsid w:val="00D238FC"/>
    <w:rsid w:val="00D27151"/>
    <w:rsid w:val="00D32522"/>
    <w:rsid w:val="00D369AE"/>
    <w:rsid w:val="00D54A3C"/>
    <w:rsid w:val="00D57558"/>
    <w:rsid w:val="00D57F9A"/>
    <w:rsid w:val="00D62B3B"/>
    <w:rsid w:val="00D6537E"/>
    <w:rsid w:val="00D67CA4"/>
    <w:rsid w:val="00D72013"/>
    <w:rsid w:val="00D76F82"/>
    <w:rsid w:val="00D812E5"/>
    <w:rsid w:val="00DA5619"/>
    <w:rsid w:val="00DB17BD"/>
    <w:rsid w:val="00DB26A7"/>
    <w:rsid w:val="00DB2966"/>
    <w:rsid w:val="00DB3AA9"/>
    <w:rsid w:val="00DB630C"/>
    <w:rsid w:val="00DC230D"/>
    <w:rsid w:val="00DD4474"/>
    <w:rsid w:val="00DE2ACC"/>
    <w:rsid w:val="00DE79EC"/>
    <w:rsid w:val="00DF2525"/>
    <w:rsid w:val="00DF61A5"/>
    <w:rsid w:val="00E0237C"/>
    <w:rsid w:val="00E205D4"/>
    <w:rsid w:val="00E213BD"/>
    <w:rsid w:val="00E22369"/>
    <w:rsid w:val="00E237A4"/>
    <w:rsid w:val="00E2446A"/>
    <w:rsid w:val="00E31408"/>
    <w:rsid w:val="00E330AB"/>
    <w:rsid w:val="00E412B6"/>
    <w:rsid w:val="00E417E5"/>
    <w:rsid w:val="00E57599"/>
    <w:rsid w:val="00E6362B"/>
    <w:rsid w:val="00E72E08"/>
    <w:rsid w:val="00E74C9E"/>
    <w:rsid w:val="00E76CAD"/>
    <w:rsid w:val="00E77E6F"/>
    <w:rsid w:val="00E8292D"/>
    <w:rsid w:val="00E84C44"/>
    <w:rsid w:val="00E94B5F"/>
    <w:rsid w:val="00E962C9"/>
    <w:rsid w:val="00EA130C"/>
    <w:rsid w:val="00EA24B7"/>
    <w:rsid w:val="00EA2BBA"/>
    <w:rsid w:val="00EA2F86"/>
    <w:rsid w:val="00EB3A84"/>
    <w:rsid w:val="00EC4D60"/>
    <w:rsid w:val="00EC746A"/>
    <w:rsid w:val="00ED01E2"/>
    <w:rsid w:val="00ED6CFC"/>
    <w:rsid w:val="00ED7314"/>
    <w:rsid w:val="00ED7D9C"/>
    <w:rsid w:val="00EE0132"/>
    <w:rsid w:val="00EE77D0"/>
    <w:rsid w:val="00EF5367"/>
    <w:rsid w:val="00EF60A5"/>
    <w:rsid w:val="00F00F8F"/>
    <w:rsid w:val="00F01A2B"/>
    <w:rsid w:val="00F0756F"/>
    <w:rsid w:val="00F13C0E"/>
    <w:rsid w:val="00F14AAF"/>
    <w:rsid w:val="00F21C90"/>
    <w:rsid w:val="00F2465A"/>
    <w:rsid w:val="00F36E07"/>
    <w:rsid w:val="00F4289D"/>
    <w:rsid w:val="00F45314"/>
    <w:rsid w:val="00F45922"/>
    <w:rsid w:val="00F54A81"/>
    <w:rsid w:val="00F5773E"/>
    <w:rsid w:val="00F674B0"/>
    <w:rsid w:val="00F72348"/>
    <w:rsid w:val="00F82BED"/>
    <w:rsid w:val="00F83A65"/>
    <w:rsid w:val="00F845A6"/>
    <w:rsid w:val="00FA0205"/>
    <w:rsid w:val="00FA21B7"/>
    <w:rsid w:val="00FC4692"/>
    <w:rsid w:val="00FC590A"/>
    <w:rsid w:val="00FD48CA"/>
    <w:rsid w:val="00FD6FA9"/>
    <w:rsid w:val="00FD7362"/>
    <w:rsid w:val="00FE3D6D"/>
    <w:rsid w:val="00FF3BC2"/>
    <w:rsid w:val="00FF3EDD"/>
    <w:rsid w:val="00FF5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8458A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  <w:style w:type="table" w:styleId="Tabellasemplice-3">
    <w:name w:val="Plain Table 3"/>
    <w:basedOn w:val="Tabellanormale"/>
    <w:uiPriority w:val="43"/>
    <w:rsid w:val="00195D3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858A8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858A8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14310E"/>
    <w:pPr>
      <w:keepLines/>
      <w:spacing w:before="240" w:line="259" w:lineRule="auto"/>
      <w:outlineLvl w:val="9"/>
    </w:pPr>
    <w:rPr>
      <w:rFonts w:eastAsiaTheme="majorEastAsia" w:cstheme="majorBidi"/>
      <w:b w:val="0"/>
      <w:color w:val="7A042E" w:themeColor="accent1" w:themeShade="BF"/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14310E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14310E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1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20.png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 Nova Light">
    <w:altName w:val="Arial Nova Light"/>
    <w:charset w:val="00"/>
    <w:family w:val="swiss"/>
    <w:pitch w:val="variable"/>
    <w:sig w:usb0="2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3643B4"/>
    <w:rsid w:val="004545EA"/>
    <w:rsid w:val="004A70B9"/>
    <w:rsid w:val="005B6512"/>
    <w:rsid w:val="006470C5"/>
    <w:rsid w:val="006879F1"/>
    <w:rsid w:val="007F2C9F"/>
    <w:rsid w:val="007F562D"/>
    <w:rsid w:val="0097532A"/>
    <w:rsid w:val="00A70775"/>
    <w:rsid w:val="00AA2DCE"/>
    <w:rsid w:val="00B662F8"/>
    <w:rsid w:val="00C12510"/>
    <w:rsid w:val="00C35B14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1630</TotalTime>
  <Pages>15</Pages>
  <Words>2075</Words>
  <Characters>11831</Characters>
  <Application>Microsoft Office Word</Application>
  <DocSecurity>0</DocSecurity>
  <Lines>98</Lines>
  <Paragraphs>27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484</cp:revision>
  <cp:lastPrinted>2022-09-01T16:23:00Z</cp:lastPrinted>
  <dcterms:created xsi:type="dcterms:W3CDTF">2022-08-26T20:34:00Z</dcterms:created>
  <dcterms:modified xsi:type="dcterms:W3CDTF">2022-09-02T16:42:00Z</dcterms:modified>
</cp:coreProperties>
</file>
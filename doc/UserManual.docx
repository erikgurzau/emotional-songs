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3E0A8A31" w:rsidR="004B7E44" w:rsidRDefault="004B7E44" w:rsidP="004B7E44"/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0CAE2A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CC46D5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67CC46D5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2A8D8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9EBC1B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B8F3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FB523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651653F8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1830E299">
                <wp:simplePos x="0" y="0"/>
                <wp:positionH relativeFrom="column">
                  <wp:posOffset>2108499</wp:posOffset>
                </wp:positionH>
                <wp:positionV relativeFrom="paragraph">
                  <wp:posOffset>171226</wp:posOffset>
                </wp:positionV>
                <wp:extent cx="3689686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68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E449D" id="Connettore diritto 4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3.5pt" to="456.5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Requisiti 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41B4F7BE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2671CB65">
                <wp:simplePos x="0" y="0"/>
                <wp:positionH relativeFrom="column">
                  <wp:posOffset>1818005</wp:posOffset>
                </wp:positionH>
                <wp:positionV relativeFrom="paragraph">
                  <wp:posOffset>154342</wp:posOffset>
                </wp:positionV>
                <wp:extent cx="3980143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14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7DA3F" id="Connettore diritto 4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5pt,12.15pt" to="456.5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w5BAIAAIEEAAAOAAAAZHJzL2Uyb0RvYy54bWysVMlu2zAQvRfoPxC817Kdpkg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ur25v54v0VZ+L01lyAIab8Cb1lxei40a70AS3sPqdMycj15FKujWNj&#10;x2+vl9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Setup 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2B5AEDD8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7694A3ED">
                <wp:simplePos x="0" y="0"/>
                <wp:positionH relativeFrom="column">
                  <wp:posOffset>2528047</wp:posOffset>
                </wp:positionH>
                <wp:positionV relativeFrom="paragraph">
                  <wp:posOffset>160431</wp:posOffset>
                </wp:positionV>
                <wp:extent cx="327013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1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2B814" id="Connettore diritto 4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2654BF8F" w14:textId="3658B40F" w:rsidR="00A960D9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135A" wp14:editId="3F61AAD1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EBD5D" id="Connettore diritto 4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A960D9"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4B0ABB">
        <w:rPr>
          <w:rFonts w:ascii="Arial Nova Light" w:hAnsi="Arial Nova Light"/>
          <w:color w:val="auto"/>
        </w:rPr>
        <w:t>5</w:t>
      </w:r>
    </w:p>
    <w:p w14:paraId="71311367" w14:textId="4E9CFB9F" w:rsidR="00EC746A" w:rsidRPr="00326D30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99824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02C24DEF" w14:textId="4F7AD1A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89FC1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F9EE4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04B525AC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57EFE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7</w:t>
      </w:r>
    </w:p>
    <w:p w14:paraId="1FB1D8F1" w14:textId="3892A6B2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C9564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8</w:t>
      </w:r>
    </w:p>
    <w:p w14:paraId="448C9E0C" w14:textId="5C9712A0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6D96F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9</w:t>
      </w:r>
    </w:p>
    <w:p w14:paraId="031C1408" w14:textId="0D5C1E56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DAE79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10</w:t>
      </w:r>
    </w:p>
    <w:p w14:paraId="68D48469" w14:textId="1E1B5021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6549DFF7">
                <wp:simplePos x="0" y="0"/>
                <wp:positionH relativeFrom="column">
                  <wp:posOffset>3065929</wp:posOffset>
                </wp:positionH>
                <wp:positionV relativeFrom="paragraph">
                  <wp:posOffset>160281</wp:posOffset>
                </wp:positionV>
                <wp:extent cx="2732256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954B5" id="Connettore diritto 5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6V8XC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o più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67618D" w:rsidRPr="0067618D">
        <w:rPr>
          <w:rFonts w:ascii="Arial Nova Light" w:hAnsi="Arial Nova Light"/>
          <w:color w:val="auto"/>
        </w:rPr>
        <w:t>10</w:t>
      </w:r>
    </w:p>
    <w:p w14:paraId="7D03AC6B" w14:textId="694643FE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D4E31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1</w:t>
      </w:r>
    </w:p>
    <w:p w14:paraId="5D8FFBAE" w14:textId="15152BD9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E102EE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B06F5F">
        <w:rPr>
          <w:rFonts w:ascii="Arial Nova Light" w:hAnsi="Arial Nova Light"/>
          <w:color w:val="auto"/>
        </w:rPr>
        <w:t>2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AA557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8C87F0E" w:rsidR="004B2BCE" w:rsidRPr="00D369A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6CB0A79C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D477C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00644E28" w14:textId="6FA58A9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501AF253">
                <wp:simplePos x="0" y="0"/>
                <wp:positionH relativeFrom="column">
                  <wp:posOffset>2592593</wp:posOffset>
                </wp:positionH>
                <wp:positionV relativeFrom="paragraph">
                  <wp:posOffset>155127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C09AD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5pt,12.2pt" to="456.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23171113" w14:textId="18825406" w:rsidR="00EC746A" w:rsidRDefault="00612553" w:rsidP="003B5CFA">
      <w:pPr>
        <w:spacing w:after="220"/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1EEB89" wp14:editId="34CF2E4C">
                <wp:simplePos x="0" y="0"/>
                <wp:positionH relativeFrom="column">
                  <wp:posOffset>808130</wp:posOffset>
                </wp:positionH>
                <wp:positionV relativeFrom="paragraph">
                  <wp:posOffset>160169</wp:posOffset>
                </wp:positionV>
                <wp:extent cx="4988674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6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4CBCE6" id="Connettore diritto 61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2.6pt" to="456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Sitografia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37269BBE" w14:textId="5F3189BC" w:rsidR="00D11810" w:rsidRDefault="00D11810" w:rsidP="00A25593">
      <w:pPr>
        <w:rPr>
          <w:color w:val="auto"/>
        </w:rPr>
      </w:pPr>
    </w:p>
    <w:p w14:paraId="3530214E" w14:textId="77777777" w:rsidR="00EC746A" w:rsidRDefault="00EC746A" w:rsidP="00A25593">
      <w:pPr>
        <w:rPr>
          <w:color w:val="auto"/>
        </w:rPr>
      </w:pPr>
    </w:p>
    <w:p w14:paraId="006A3761" w14:textId="39F8B57B" w:rsidR="00EC746A" w:rsidRDefault="00EC746A" w:rsidP="00A25593">
      <w:pPr>
        <w:rPr>
          <w:color w:val="auto"/>
        </w:rPr>
      </w:pPr>
    </w:p>
    <w:p w14:paraId="15EE7E88" w14:textId="1D0F59C8" w:rsidR="00D11810" w:rsidRPr="00EC746A" w:rsidRDefault="00D11810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1D8DB8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7583E2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Windows 10.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Java JDK 17. </w:t>
      </w:r>
    </w:p>
    <w:p w14:paraId="2475B8D9" w14:textId="5A1CB423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>Il seguente link 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0B2782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Può accadere che Java JDK non venga riconosciuto o che sia già presente una versione precedente. In questo caso è necessario modificare le Variabili d’ambiente cercandole nel Pannello Di Controllo o nella barra di ricerca di Windows.</w:t>
      </w:r>
    </w:p>
    <w:p w14:paraId="2D72034C" w14:textId="08066DB8" w:rsidR="00B33A19" w:rsidRPr="00B33A19" w:rsidRDefault="00EC4D60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71C031A4">
                <wp:simplePos x="0" y="0"/>
                <wp:positionH relativeFrom="column">
                  <wp:posOffset>1122680</wp:posOffset>
                </wp:positionH>
                <wp:positionV relativeFrom="paragraph">
                  <wp:posOffset>3812255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6074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300.2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753D45CE">
            <wp:simplePos x="0" y="0"/>
            <wp:positionH relativeFrom="column">
              <wp:posOffset>2745105</wp:posOffset>
            </wp:positionH>
            <wp:positionV relativeFrom="paragraph">
              <wp:posOffset>1539525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4AABD8F6">
            <wp:simplePos x="0" y="0"/>
            <wp:positionH relativeFrom="column">
              <wp:posOffset>3810</wp:posOffset>
            </wp:positionH>
            <wp:positionV relativeFrom="paragraph">
              <wp:posOffset>1530350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10D43047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1B11CAE0">
                <wp:simplePos x="0" y="0"/>
                <wp:positionH relativeFrom="column">
                  <wp:posOffset>2419350</wp:posOffset>
                </wp:positionH>
                <wp:positionV relativeFrom="paragraph">
                  <wp:posOffset>3158205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D89E5" id="Connettore 2 28" o:spid="_x0000_s1026" type="#_x0000_t32" style="position:absolute;margin-left:190.5pt;margin-top:248.7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L958QL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374CDEF2" w:rsidR="00B33A19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59DAAEA8">
                <wp:simplePos x="0" y="0"/>
                <wp:positionH relativeFrom="column">
                  <wp:posOffset>4452620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C0BD4" id="Ovale 31" o:spid="_x0000_s1026" style="position:absolute;margin-left:350.6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DFqIiY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4B39EA9">
                <wp:simplePos x="0" y="0"/>
                <wp:positionH relativeFrom="column">
                  <wp:posOffset>4996180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D62F8" id="Ovale 38" o:spid="_x0000_s1026" style="position:absolute;margin-left:393.4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5pKL&#10;QN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3EDF4EF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2DC9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f1p5AQAACwMAAA4AAABkcnMvZTJvRG9jLnhtbJxSy27CMBC8V+o/&#10;WL6XJLyJCByKKnFoy6H9ANexidXYG60Ngb/vJkCBVlUlLpZ2Rx7Pw9P5zpZsq9AbcBlPOjFnyknI&#10;jVtn/P3t6WHMmQ/C5aIEpzK+V57PZ/d307pKVRcKKHOFjEicT+sq40UIVRpFXhbKCt+BSjkCNaAV&#10;gUZcRzmKmthtGXXjeBjVgHmFIJX3tF0cQD5r+bVWMrxq7VVgJakbDbsTzkLGe71+N+EMm91kTL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yD92MuAAAAAIAQAADwAAAGRycy9kb3du&#10;cmV2LnhtbEyPQWvCQBCF7wX/wzKFXqRuYoyUNBtRaQsFQbQ9eFyz0ySYnQ3ZVdN/7/Rkb/N4H2/e&#10;yxeDbcUFe984UhBPIhBIpTMNVQq+v96fX0D4oMno1hEq+EUPi2L0kOvMuCvt8LIPleAQ8plWUIfQ&#10;ZVL6skar/cR1SOz9uN7qwLKvpOn1lcNtK6dRNJdWN8Qfat3husbytD9bBZ+4elvRdrwLm49yPNue&#10;ZunycFDq6XFYvoIIOIQ7DH/1uToU3OnozmS8aBWkSRwzqiDhBezPpzEfRwbTBGSRy/8Dih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">
                <v:imagedata r:id="rId16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B86F8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CD90724" w14:textId="6B34994E" w:rsidR="00196198" w:rsidRPr="004B0ABB" w:rsidRDefault="00DF2525" w:rsidP="004B0ABB">
      <w:pPr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Avvio del programma</w:t>
      </w:r>
    </w:p>
    <w:p w14:paraId="5F491574" w14:textId="090F6160" w:rsidR="00DF2525" w:rsidRDefault="00722905" w:rsidP="007B096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D15BA6C" wp14:editId="3F9E83DD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F4651" w14:textId="77777777" w:rsidR="007B096E" w:rsidRDefault="0098338C" w:rsidP="0098338C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="00532C23"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61AB0DBE" w14:textId="6446365C" w:rsidR="00532C23" w:rsidRDefault="007B096E" w:rsidP="007B096E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="00532C23"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22CB65BB" w14:textId="2D16C4E5" w:rsidR="0098338C" w:rsidRPr="0098338C" w:rsidRDefault="0098338C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5BA6C" id="Casella di testo 86" o:spid="_x0000_s1031" type="#_x0000_t202" style="position:absolute;left:0;text-align:left;margin-left:4.25pt;margin-top:114.8pt;width:460.75pt;height:56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3BBF4651" w14:textId="77777777" w:rsidR="007B096E" w:rsidRDefault="0098338C" w:rsidP="0098338C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="00532C23"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61AB0DBE" w14:textId="6446365C" w:rsidR="00532C23" w:rsidRDefault="007B096E" w:rsidP="007B096E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="00532C23"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22CB65BB" w14:textId="2D16C4E5" w:rsidR="0098338C" w:rsidRPr="0098338C" w:rsidRDefault="0098338C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4736" behindDoc="0" locked="0" layoutInCell="1" allowOverlap="1" wp14:anchorId="523472DB" wp14:editId="2E175C32">
            <wp:simplePos x="0" y="0"/>
            <wp:positionH relativeFrom="column">
              <wp:posOffset>41910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525" w:rsidRPr="008A205D">
        <w:rPr>
          <w:rFonts w:ascii="Arial Nova Light" w:hAnsi="Arial Nova Light"/>
          <w:color w:val="auto"/>
        </w:rPr>
        <w:t>P</w:t>
      </w:r>
      <w:r w:rsidR="00A960D9" w:rsidRPr="008A205D">
        <w:rPr>
          <w:rFonts w:ascii="Arial Nova Light" w:hAnsi="Arial Nova Light"/>
          <w:color w:val="auto"/>
        </w:rPr>
        <w:t>e</w:t>
      </w:r>
      <w:r w:rsidR="00DF2525" w:rsidRPr="008A205D">
        <w:rPr>
          <w:rFonts w:ascii="Arial Nova Light" w:hAnsi="Arial Nova Light"/>
          <w:color w:val="auto"/>
        </w:rPr>
        <w:t>r</w:t>
      </w:r>
      <w:r w:rsidR="00A960D9" w:rsidRPr="008A205D">
        <w:rPr>
          <w:rFonts w:ascii="Arial Nova Light" w:hAnsi="Arial Nova Light"/>
          <w:color w:val="auto"/>
        </w:rPr>
        <w:t xml:space="preserve"> avviare l’applicazione</w:t>
      </w:r>
      <w:r w:rsidR="00CE25C4">
        <w:rPr>
          <w:rFonts w:ascii="Arial Nova Light" w:hAnsi="Arial Nova Light"/>
          <w:color w:val="auto"/>
        </w:rPr>
        <w:t xml:space="preserve"> sarà sufficiente cli</w:t>
      </w:r>
      <w:r w:rsidR="000A2D28">
        <w:rPr>
          <w:rFonts w:ascii="Arial Nova Light" w:hAnsi="Arial Nova Light"/>
          <w:color w:val="auto"/>
        </w:rPr>
        <w:t xml:space="preserve">ccare due volte sul file “EmotionalSongs.jar”. Se </w:t>
      </w:r>
      <w:r w:rsidR="004A3DD2">
        <w:rPr>
          <w:rFonts w:ascii="Arial Nova Light" w:hAnsi="Arial Nova Light"/>
          <w:color w:val="auto"/>
        </w:rPr>
        <w:t xml:space="preserve">non fosse possibile fare ciò o non dovesse funzionare, </w:t>
      </w:r>
      <w:r w:rsidR="0073021F">
        <w:rPr>
          <w:rFonts w:ascii="Arial Nova Light" w:hAnsi="Arial Nova Light"/>
          <w:color w:val="auto"/>
        </w:rPr>
        <w:t xml:space="preserve">basterà recarsi all’interno del prompt dei comandi </w:t>
      </w:r>
      <w:r w:rsidR="00B11BDA">
        <w:rPr>
          <w:rFonts w:ascii="Arial Nova Light" w:hAnsi="Arial Nova Light"/>
          <w:color w:val="auto"/>
        </w:rPr>
        <w:t>e digitare ciò che segue:</w:t>
      </w:r>
    </w:p>
    <w:p w14:paraId="4CA47C34" w14:textId="16E4E7C5" w:rsidR="008D21D4" w:rsidRPr="008D21D4" w:rsidRDefault="006D12EC" w:rsidP="006D12EC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4EE5851B" w14:textId="49778B2D" w:rsidR="00887949" w:rsidRDefault="00722905" w:rsidP="004A79FF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31968" behindDoc="0" locked="0" layoutInCell="1" allowOverlap="1" wp14:anchorId="06F0507E" wp14:editId="7F256A0D">
            <wp:simplePos x="0" y="0"/>
            <wp:positionH relativeFrom="column">
              <wp:posOffset>33655</wp:posOffset>
            </wp:positionH>
            <wp:positionV relativeFrom="paragraph">
              <wp:posOffset>240128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AAA543" wp14:editId="0A231312">
                <wp:simplePos x="0" y="0"/>
                <wp:positionH relativeFrom="column">
                  <wp:posOffset>-107950</wp:posOffset>
                </wp:positionH>
                <wp:positionV relativeFrom="paragraph">
                  <wp:posOffset>151130</wp:posOffset>
                </wp:positionV>
                <wp:extent cx="6417310" cy="958215"/>
                <wp:effectExtent l="38100" t="38100" r="116840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7310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B704E" w14:textId="6B1731E4" w:rsidR="00BE2D1B" w:rsidRPr="00BE2D1B" w:rsidRDefault="00BE2D1B" w:rsidP="00BE2D1B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2005FF0" w14:textId="77777777" w:rsidR="00BE2D1B" w:rsidRPr="008A205D" w:rsidRDefault="00BE2D1B" w:rsidP="00BE2D1B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649BE334" w14:textId="77777777" w:rsidR="00BE2D1B" w:rsidRDefault="00BE2D1B" w:rsidP="00BE2D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AA543" id="Rettangolo con angoli arrotondati 69" o:spid="_x0000_s1032" style="position:absolute;margin-left:-8.5pt;margin-top:11.9pt;width:505.3pt;height:75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6EAB704E" w14:textId="6B1731E4" w:rsidR="00BE2D1B" w:rsidRPr="00BE2D1B" w:rsidRDefault="00BE2D1B" w:rsidP="00BE2D1B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2005FF0" w14:textId="77777777" w:rsidR="00BE2D1B" w:rsidRPr="008A205D" w:rsidRDefault="00BE2D1B" w:rsidP="00BE2D1B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649BE334" w14:textId="77777777" w:rsidR="00BE2D1B" w:rsidRDefault="00BE2D1B" w:rsidP="00BE2D1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28AD188" w14:textId="27CE41F0" w:rsidR="00887949" w:rsidRDefault="00887949" w:rsidP="004A79FF">
      <w:pPr>
        <w:spacing w:before="120"/>
        <w:rPr>
          <w:color w:val="auto"/>
        </w:rPr>
      </w:pPr>
    </w:p>
    <w:p w14:paraId="5B0E3A68" w14:textId="77777777" w:rsidR="00887949" w:rsidRDefault="00887949" w:rsidP="004A79FF">
      <w:pPr>
        <w:spacing w:before="120"/>
        <w:rPr>
          <w:color w:val="auto"/>
        </w:rPr>
      </w:pPr>
    </w:p>
    <w:p w14:paraId="762951CE" w14:textId="77777777" w:rsidR="00887949" w:rsidRDefault="00887949" w:rsidP="004A79FF">
      <w:pPr>
        <w:spacing w:before="120"/>
        <w:rPr>
          <w:color w:val="auto"/>
        </w:rPr>
      </w:pPr>
    </w:p>
    <w:p w14:paraId="6FB667EA" w14:textId="77777777" w:rsidR="00887949" w:rsidRDefault="00887949" w:rsidP="004A79FF">
      <w:pPr>
        <w:spacing w:before="120"/>
        <w:rPr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44C9C915" w14:textId="3544B9EE" w:rsidR="006D12EC" w:rsidRDefault="006D12EC" w:rsidP="00D11810">
      <w:pPr>
        <w:rPr>
          <w:color w:val="auto"/>
        </w:rPr>
      </w:pPr>
    </w:p>
    <w:p w14:paraId="00936053" w14:textId="39D846A1" w:rsidR="006D12EC" w:rsidRDefault="006D12EC" w:rsidP="00D11810">
      <w:pPr>
        <w:rPr>
          <w:color w:val="auto"/>
        </w:rPr>
      </w:pPr>
    </w:p>
    <w:p w14:paraId="11E96AD2" w14:textId="65A8481C" w:rsidR="006D12EC" w:rsidRDefault="006D12EC" w:rsidP="00D11810">
      <w:pPr>
        <w:rPr>
          <w:color w:val="auto"/>
        </w:rPr>
      </w:pPr>
    </w:p>
    <w:p w14:paraId="052796E5" w14:textId="77777777" w:rsidR="006D12EC" w:rsidRDefault="006D12EC" w:rsidP="00D11810">
      <w:pPr>
        <w:rPr>
          <w:color w:val="auto"/>
        </w:rPr>
      </w:pPr>
    </w:p>
    <w:p w14:paraId="2820EF37" w14:textId="77777777" w:rsidR="006D12EC" w:rsidRDefault="006D12EC" w:rsidP="00D11810">
      <w:pPr>
        <w:rPr>
          <w:color w:val="auto"/>
        </w:rPr>
      </w:pPr>
    </w:p>
    <w:p w14:paraId="323B9DC1" w14:textId="77777777" w:rsidR="006D12EC" w:rsidRDefault="006D12EC" w:rsidP="00D11810">
      <w:pPr>
        <w:rPr>
          <w:color w:val="auto"/>
        </w:rPr>
      </w:pPr>
    </w:p>
    <w:p w14:paraId="3F9043A3" w14:textId="77777777" w:rsidR="006D12EC" w:rsidRDefault="006D12EC" w:rsidP="00D11810">
      <w:pPr>
        <w:rPr>
          <w:color w:val="auto"/>
        </w:rPr>
      </w:pPr>
    </w:p>
    <w:p w14:paraId="66B9F270" w14:textId="77777777" w:rsidR="006D12EC" w:rsidRDefault="006D12EC" w:rsidP="00D11810">
      <w:pPr>
        <w:rPr>
          <w:color w:val="auto"/>
        </w:rPr>
      </w:pPr>
    </w:p>
    <w:p w14:paraId="5AD02F3C" w14:textId="77777777" w:rsidR="006D12EC" w:rsidRDefault="006D12EC" w:rsidP="00D11810">
      <w:pPr>
        <w:rPr>
          <w:color w:val="auto"/>
        </w:rPr>
      </w:pPr>
    </w:p>
    <w:p w14:paraId="45E62A2F" w14:textId="77777777" w:rsidR="006D12EC" w:rsidRDefault="006D12EC" w:rsidP="00D11810">
      <w:pPr>
        <w:rPr>
          <w:color w:val="auto"/>
        </w:rPr>
      </w:pPr>
    </w:p>
    <w:p w14:paraId="07658E6E" w14:textId="77777777" w:rsidR="006D12EC" w:rsidRDefault="006D12EC" w:rsidP="00D11810">
      <w:pPr>
        <w:rPr>
          <w:color w:val="auto"/>
        </w:rPr>
      </w:pPr>
    </w:p>
    <w:p w14:paraId="0283BF8A" w14:textId="77777777" w:rsidR="006D12EC" w:rsidRDefault="006D12EC" w:rsidP="00D11810">
      <w:pPr>
        <w:rPr>
          <w:color w:val="auto"/>
        </w:rPr>
      </w:pPr>
    </w:p>
    <w:p w14:paraId="27A8B729" w14:textId="77777777" w:rsidR="006D12EC" w:rsidRDefault="006D12EC" w:rsidP="00D11810">
      <w:pPr>
        <w:rPr>
          <w:color w:val="auto"/>
        </w:rPr>
      </w:pPr>
    </w:p>
    <w:p w14:paraId="7BC3B095" w14:textId="77777777" w:rsidR="006D12EC" w:rsidRDefault="006D12EC" w:rsidP="00D11810">
      <w:pPr>
        <w:rPr>
          <w:color w:val="auto"/>
        </w:rPr>
      </w:pPr>
    </w:p>
    <w:p w14:paraId="289DBDD7" w14:textId="77777777" w:rsidR="006D12EC" w:rsidRDefault="006D12EC" w:rsidP="00D11810">
      <w:pPr>
        <w:rPr>
          <w:color w:val="auto"/>
        </w:rPr>
      </w:pPr>
    </w:p>
    <w:p w14:paraId="047BDE7B" w14:textId="77777777" w:rsidR="006D12EC" w:rsidRDefault="006D12EC" w:rsidP="00D11810">
      <w:pPr>
        <w:rPr>
          <w:color w:val="auto"/>
        </w:rPr>
      </w:pPr>
    </w:p>
    <w:p w14:paraId="2E987E70" w14:textId="77777777" w:rsidR="006D12EC" w:rsidRDefault="006D12EC" w:rsidP="00D11810">
      <w:pPr>
        <w:rPr>
          <w:color w:val="auto"/>
        </w:rPr>
      </w:pPr>
    </w:p>
    <w:p w14:paraId="07027C9C" w14:textId="77777777" w:rsidR="006D12EC" w:rsidRDefault="006D12EC" w:rsidP="00D11810">
      <w:pPr>
        <w:rPr>
          <w:color w:val="auto"/>
        </w:rPr>
      </w:pPr>
    </w:p>
    <w:p w14:paraId="0DD27071" w14:textId="7B571A9C" w:rsidR="00D11810" w:rsidRDefault="00D15371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Esecuzione ed uso</w:t>
      </w:r>
    </w:p>
    <w:p w14:paraId="5E71089B" w14:textId="50CA80A5" w:rsidR="009B1AF6" w:rsidRPr="009B1AF6" w:rsidRDefault="007B343A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03B626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A67C2A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B1AF6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6F8B607D" w:rsidR="00A73033" w:rsidRPr="008A205D" w:rsidRDefault="009D3104" w:rsidP="00A73033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4B5428E0">
            <wp:simplePos x="0" y="0"/>
            <wp:positionH relativeFrom="column">
              <wp:posOffset>33655</wp:posOffset>
            </wp:positionH>
            <wp:positionV relativeFrom="paragraph">
              <wp:posOffset>816757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A6"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="009C44A6"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="009C44A6"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77777777" w:rsidR="003B5CFA" w:rsidRDefault="003B5CFA" w:rsidP="008F49E1">
      <w:pPr>
        <w:rPr>
          <w:color w:val="auto"/>
        </w:rPr>
      </w:pPr>
    </w:p>
    <w:p w14:paraId="144D1B99" w14:textId="77777777" w:rsidR="005E0277" w:rsidRDefault="005E0277" w:rsidP="008F49E1">
      <w:pPr>
        <w:rPr>
          <w:color w:val="auto"/>
        </w:rPr>
      </w:pP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1 – Login/logout</w:t>
      </w:r>
    </w:p>
    <w:p w14:paraId="3F3A6297" w14:textId="65CD6CB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selezionale la voce (1).</w:t>
      </w:r>
    </w:p>
    <w:p w14:paraId="3DE521A8" w14:textId="6AE4F70F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74B917B4" w14:textId="177C8C43" w:rsidR="0086252E" w:rsidRPr="00BE1E26" w:rsidRDefault="00FD6FA9" w:rsidP="005C0B1E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34D2AFF7">
            <wp:simplePos x="0" y="0"/>
            <wp:positionH relativeFrom="column">
              <wp:posOffset>3186430</wp:posOffset>
            </wp:positionH>
            <wp:positionV relativeFrom="paragraph">
              <wp:posOffset>877228</wp:posOffset>
            </wp:positionV>
            <wp:extent cx="3034665" cy="561975"/>
            <wp:effectExtent l="38100" t="38100" r="32385" b="47625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61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277"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2B047434">
            <wp:simplePos x="0" y="0"/>
            <wp:positionH relativeFrom="column">
              <wp:posOffset>31115</wp:posOffset>
            </wp:positionH>
            <wp:positionV relativeFrom="paragraph">
              <wp:posOffset>878547</wp:posOffset>
            </wp:positionV>
            <wp:extent cx="3034030" cy="547370"/>
            <wp:effectExtent l="38100" t="38100" r="44450" b="3302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3034030" cy="547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0E02535" w14:textId="3330ACDA" w:rsidR="00894900" w:rsidRDefault="00894900" w:rsidP="006A1720">
      <w:pPr>
        <w:spacing w:before="120"/>
        <w:jc w:val="both"/>
        <w:rPr>
          <w:rFonts w:ascii="Arial Nova Light" w:hAnsi="Arial Nova Light"/>
          <w:color w:val="auto"/>
        </w:rPr>
      </w:pPr>
    </w:p>
    <w:p w14:paraId="78E35B3C" w14:textId="37CAB204" w:rsidR="005E0277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4FA4D033">
            <wp:simplePos x="0" y="0"/>
            <wp:positionH relativeFrom="column">
              <wp:posOffset>1369060</wp:posOffset>
            </wp:positionH>
            <wp:positionV relativeFrom="paragraph">
              <wp:posOffset>74295</wp:posOffset>
            </wp:positionV>
            <wp:extent cx="3248660" cy="1160145"/>
            <wp:effectExtent l="38100" t="38100" r="46990" b="40005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160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7B77C8B8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1EF04AB6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voce Registrazione permette di creare un account, in modo da poter accedere alle aree riservate dall’app. </w:t>
      </w:r>
    </w:p>
    <w:p w14:paraId="5D3F0CEE" w14:textId="49831C8A" w:rsidR="00072633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 account è necessario inserire nome, cognome, codice fiscale e indirizzo e-mail. Viene poi fornita la possibilità di inserire la password che si desidera o, alternativamente, di generarne una casuale. Nel secondo caso </w:t>
      </w:r>
      <w:r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21FAE9A9">
            <wp:simplePos x="0" y="0"/>
            <wp:positionH relativeFrom="column">
              <wp:posOffset>1134745</wp:posOffset>
            </wp:positionH>
            <wp:positionV relativeFrom="paragraph">
              <wp:posOffset>157480</wp:posOffset>
            </wp:positionV>
            <wp:extent cx="4062730" cy="650875"/>
            <wp:effectExtent l="38100" t="38100" r="33020" b="3492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"/>
                    <a:stretch/>
                  </pic:blipFill>
                  <pic:spPr bwMode="auto">
                    <a:xfrm>
                      <a:off x="0" y="0"/>
                      <a:ext cx="4062730" cy="650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7D0B9D54" w14:textId="77777777" w:rsidR="00F36E07" w:rsidRPr="00F36E07" w:rsidRDefault="00F36E07" w:rsidP="00F36E07">
      <w:pPr>
        <w:spacing w:before="120"/>
        <w:rPr>
          <w:color w:val="auto"/>
        </w:rPr>
      </w:pPr>
      <w:r w:rsidRPr="00F36E07">
        <w:rPr>
          <w:color w:val="auto"/>
        </w:rPr>
        <w:t xml:space="preserve"> </w:t>
      </w:r>
    </w:p>
    <w:p w14:paraId="419F9F45" w14:textId="77777777" w:rsidR="00F36E07" w:rsidRPr="00F36E07" w:rsidRDefault="00F36E07" w:rsidP="00F36E07">
      <w:pPr>
        <w:spacing w:before="120"/>
        <w:rPr>
          <w:color w:val="auto"/>
        </w:rPr>
      </w:pPr>
    </w:p>
    <w:p w14:paraId="00B249AA" w14:textId="0EF093F2" w:rsidR="008F49E1" w:rsidRPr="008A205D" w:rsidRDefault="00F36E07" w:rsidP="00421B5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che l’utente si è registrato ricomparirà il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0A427A55">
            <wp:simplePos x="0" y="0"/>
            <wp:positionH relativeFrom="column">
              <wp:posOffset>1605626</wp:posOffset>
            </wp:positionH>
            <wp:positionV relativeFrom="paragraph">
              <wp:posOffset>172085</wp:posOffset>
            </wp:positionV>
            <wp:extent cx="2903220" cy="575310"/>
            <wp:effectExtent l="38100" t="38100" r="30480" b="3429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7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6C4AA790" w14:textId="77777777" w:rsidR="00072633" w:rsidRDefault="00072633" w:rsidP="008F49E1">
      <w:pPr>
        <w:rPr>
          <w:color w:val="auto"/>
        </w:rPr>
      </w:pPr>
    </w:p>
    <w:p w14:paraId="50DC12D0" w14:textId="77777777" w:rsidR="00072633" w:rsidRDefault="00072633" w:rsidP="008F49E1">
      <w:pPr>
        <w:rPr>
          <w:color w:val="auto"/>
        </w:rPr>
      </w:pPr>
    </w:p>
    <w:p w14:paraId="71CE1873" w14:textId="77777777" w:rsidR="00072633" w:rsidRDefault="00072633" w:rsidP="008F49E1">
      <w:pPr>
        <w:rPr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777777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>: all’interno di questa sezione potrete digitare una sequenza di caratteri; verrà quindi visualizzata una lista di tutti i brani che contengono all’interno del titolo ciò che è stato ricercato.</w:t>
      </w:r>
    </w:p>
    <w:p w14:paraId="49EE8BCF" w14:textId="77777777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77777777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>: all’interno di questa sezione vi sarà 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26A76B6" wp14:editId="510862E9">
            <wp:simplePos x="0" y="0"/>
            <wp:positionH relativeFrom="column">
              <wp:posOffset>1504950</wp:posOffset>
            </wp:positionH>
            <wp:positionV relativeFrom="paragraph">
              <wp:posOffset>92421</wp:posOffset>
            </wp:positionV>
            <wp:extent cx="3167380" cy="725805"/>
            <wp:effectExtent l="38100" t="38100" r="33020" b="3619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7258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1DAF3D9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7C9BB53" w14:textId="22A8EE5B" w:rsidR="001B281C" w:rsidRDefault="00332402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  <w:color w:val="auto"/>
        </w:rPr>
        <w:drawing>
          <wp:anchor distT="0" distB="0" distL="114300" distR="114300" simplePos="0" relativeHeight="251745280" behindDoc="0" locked="0" layoutInCell="1" allowOverlap="1" wp14:anchorId="1EA0F691" wp14:editId="69589949">
            <wp:simplePos x="0" y="0"/>
            <wp:positionH relativeFrom="column">
              <wp:posOffset>124460</wp:posOffset>
            </wp:positionH>
            <wp:positionV relativeFrom="paragraph">
              <wp:posOffset>261348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1DB70F59">
                <wp:simplePos x="0" y="0"/>
                <wp:positionH relativeFrom="column">
                  <wp:posOffset>0</wp:posOffset>
                </wp:positionH>
                <wp:positionV relativeFrom="paragraph">
                  <wp:posOffset>156556</wp:posOffset>
                </wp:positionV>
                <wp:extent cx="6410960" cy="1188720"/>
                <wp:effectExtent l="38100" t="38100" r="123190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0960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0;margin-top:12.35pt;width:504.8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12443C7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77777777" w:rsidR="001B281C" w:rsidRDefault="001B281C" w:rsidP="001B281C">
      <w:pPr>
        <w:jc w:val="both"/>
        <w:rPr>
          <w:color w:val="auto"/>
        </w:rPr>
      </w:pP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6C7662B5" w14:textId="7142C453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vi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5C764912">
            <wp:simplePos x="0" y="0"/>
            <wp:positionH relativeFrom="column">
              <wp:posOffset>1293495</wp:posOffset>
            </wp:positionH>
            <wp:positionV relativeFrom="paragraph">
              <wp:posOffset>133450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6849C4DB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Si può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40D71581" w14:textId="4BBCB715" w:rsidR="008F49E1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176BA3B5">
            <wp:simplePos x="0" y="0"/>
            <wp:positionH relativeFrom="column">
              <wp:posOffset>842010</wp:posOffset>
            </wp:positionH>
            <wp:positionV relativeFrom="paragraph">
              <wp:posOffset>214381</wp:posOffset>
            </wp:positionV>
            <wp:extent cx="4486910" cy="1102995"/>
            <wp:effectExtent l="38100" t="38100" r="46990" b="4000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102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7295885D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9286C84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7C2FB9E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B0080E2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1823FB6A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Recensisci una o più canzoni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3FA09716" w14:textId="77777777" w:rsidR="000173E9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Comparirà inizialmente un prospetto delle proprie raccolte e verrà richiesto di digitare il nome della playlist che si vuole selezionare. Successivamente bisogna inserire l’ID della canzone che si vuole recensire. 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67DA96F9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7F906825">
            <wp:simplePos x="0" y="0"/>
            <wp:positionH relativeFrom="column">
              <wp:posOffset>34290</wp:posOffset>
            </wp:positionH>
            <wp:positionV relativeFrom="paragraph">
              <wp:posOffset>734151</wp:posOffset>
            </wp:positionV>
            <wp:extent cx="6096000" cy="1545590"/>
            <wp:effectExtent l="38100" t="38100" r="38100" b="3556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55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una nota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Pr="00BB7EB1" w:rsidRDefault="003D6119" w:rsidP="00BB7EB1">
      <w:pPr>
        <w:spacing w:before="36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45110739" w14:textId="170AF975" w:rsidR="008F49E1" w:rsidRDefault="00B85270" w:rsidP="004B2D61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6BCCA590" w14:textId="77777777" w:rsidR="00E72E08" w:rsidRPr="00C267F9" w:rsidRDefault="00E72E08" w:rsidP="00E72E08">
      <w:pPr>
        <w:jc w:val="both"/>
        <w:rPr>
          <w:rFonts w:ascii="Arial Nova Light" w:hAnsi="Arial Nova Light"/>
          <w:color w:val="auto"/>
          <w:sz w:val="20"/>
          <w:szCs w:val="16"/>
        </w:rPr>
      </w:pPr>
    </w:p>
    <w:p w14:paraId="2FC4D6DE" w14:textId="1C47A2B7" w:rsidR="00291094" w:rsidRPr="008A205D" w:rsidRDefault="00D6537E" w:rsidP="00E72E08">
      <w:pPr>
        <w:spacing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651930" w:rsidRPr="008A205D">
        <w:rPr>
          <w:rFonts w:ascii="Arial Nova Light" w:hAnsi="Arial Nova Light"/>
          <w:color w:val="auto"/>
        </w:rPr>
        <w:t>, che potete trovare nella prima colonna della lista.</w:t>
      </w:r>
    </w:p>
    <w:p w14:paraId="4DC3A5F3" w14:textId="7379782A" w:rsidR="003B5CFA" w:rsidRDefault="0046660C" w:rsidP="008F49E1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2698923B" wp14:editId="588A136C">
            <wp:simplePos x="0" y="0"/>
            <wp:positionH relativeFrom="column">
              <wp:posOffset>18415</wp:posOffset>
            </wp:positionH>
            <wp:positionV relativeFrom="paragraph">
              <wp:posOffset>46576</wp:posOffset>
            </wp:positionV>
            <wp:extent cx="5114192" cy="2811038"/>
            <wp:effectExtent l="38100" t="38100" r="29845" b="4699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92" cy="28110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65C" w14:textId="77777777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6818FAE" w14:textId="629E719A" w:rsidR="0046660C" w:rsidRDefault="00F13C0E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185FEC67">
                <wp:simplePos x="0" y="0"/>
                <wp:positionH relativeFrom="column">
                  <wp:posOffset>85090</wp:posOffset>
                </wp:positionH>
                <wp:positionV relativeFrom="paragraph">
                  <wp:posOffset>36921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643D9" id="Ovale 15" o:spid="_x0000_s1026" style="position:absolute;margin-left:6.7pt;margin-top:2.9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" filled="f" strokecolor="#a4063e [3204]" strokeweight="2pt"/>
            </w:pict>
          </mc:Fallback>
        </mc:AlternateContent>
      </w:r>
    </w:p>
    <w:p w14:paraId="734B3D47" w14:textId="77777777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A8FDEF5" w14:textId="5CBF13CE" w:rsidR="0046660C" w:rsidRDefault="001D5ED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3D62011E">
                <wp:simplePos x="0" y="0"/>
                <wp:positionH relativeFrom="column">
                  <wp:posOffset>1754505</wp:posOffset>
                </wp:positionH>
                <wp:positionV relativeFrom="paragraph">
                  <wp:posOffset>87086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D001F" id="Ovale 16" o:spid="_x0000_s1026" style="position:absolute;margin-left:138.15pt;margin-top:6.8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" filled="f" strokecolor="#a4063e [3204]" strokeweight="2pt"/>
            </w:pict>
          </mc:Fallback>
        </mc:AlternateContent>
      </w:r>
      <w:r w:rsidR="00293843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2967B40F">
                <wp:simplePos x="0" y="0"/>
                <wp:positionH relativeFrom="column">
                  <wp:posOffset>2169160</wp:posOffset>
                </wp:positionH>
                <wp:positionV relativeFrom="paragraph">
                  <wp:posOffset>376555</wp:posOffset>
                </wp:positionV>
                <wp:extent cx="231140" cy="999490"/>
                <wp:effectExtent l="0" t="19050" r="16510" b="1016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999490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420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70.8pt;margin-top:29.65pt;width:18.2pt;height:7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" adj="416" strokecolor="#a4063e [3204]" strokeweight="2.25pt"/>
            </w:pict>
          </mc:Fallback>
        </mc:AlternateContent>
      </w:r>
    </w:p>
    <w:p w14:paraId="73B306FC" w14:textId="0FF64235" w:rsidR="0046660C" w:rsidRDefault="00293843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75151046">
                <wp:simplePos x="0" y="0"/>
                <wp:positionH relativeFrom="column">
                  <wp:posOffset>2415540</wp:posOffset>
                </wp:positionH>
                <wp:positionV relativeFrom="paragraph">
                  <wp:posOffset>351888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72C1" id="Casella di testo 18" o:spid="_x0000_s1034" type="#_x0000_t202" style="position:absolute;margin-left:190.2pt;margin-top:27.7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0150D2AC" w14:textId="75D1984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FF9A209" w14:textId="2A5943E8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74493E9" w14:textId="64C08D1E" w:rsidR="00E72E08" w:rsidRDefault="001D5ED8" w:rsidP="00E72E08">
      <w:p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57568" behindDoc="0" locked="0" layoutInCell="1" allowOverlap="1" wp14:anchorId="3834CB38" wp14:editId="10E1749E">
            <wp:simplePos x="0" y="0"/>
            <wp:positionH relativeFrom="column">
              <wp:posOffset>3392261</wp:posOffset>
            </wp:positionH>
            <wp:positionV relativeFrom="paragraph">
              <wp:posOffset>198120</wp:posOffset>
            </wp:positionV>
            <wp:extent cx="2903855" cy="3122295"/>
            <wp:effectExtent l="38100" t="38100" r="29845" b="40005"/>
            <wp:wrapSquare wrapText="bothSides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122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36E" w:rsidRPr="008A205D">
        <w:rPr>
          <w:rFonts w:ascii="Arial Nova Light" w:hAnsi="Arial Nova Light"/>
          <w:color w:val="auto"/>
        </w:rPr>
        <w:t>Sarà inoltre possibile visualizzare una lista di tutti i commenti rilasciati dagli utenti, rispondendo in modo affermativo (</w:t>
      </w:r>
      <w:r w:rsidR="0042436E" w:rsidRPr="008A205D">
        <w:rPr>
          <w:rFonts w:ascii="Arial Nova Light" w:hAnsi="Arial Nova Light"/>
          <w:i/>
          <w:iCs/>
          <w:color w:val="auto"/>
        </w:rPr>
        <w:t>“yes”/ “y”</w:t>
      </w:r>
      <w:r w:rsidR="0042436E" w:rsidRPr="008A205D">
        <w:rPr>
          <w:rFonts w:ascii="Arial Nova Light" w:hAnsi="Arial Nova Light"/>
          <w:color w:val="auto"/>
        </w:rPr>
        <w:t xml:space="preserve"> ) alla richiesta riportata al di sotto del report</w:t>
      </w:r>
    </w:p>
    <w:p w14:paraId="65B3A491" w14:textId="27E64BF7" w:rsidR="0042436E" w:rsidRPr="00E72E08" w:rsidRDefault="001A7F46" w:rsidP="001D5ED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n” tornerete alla schermata principale.</w:t>
      </w:r>
    </w:p>
    <w:p w14:paraId="33014AD8" w14:textId="3B945EFF" w:rsidR="00362B78" w:rsidRPr="008F49E1" w:rsidRDefault="00E72E08" w:rsidP="00362B78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5C042C6" w14:textId="3C3B8EC2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1BCEA503" w14:textId="38FFF89A" w:rsidR="00362B78" w:rsidRPr="008A205D" w:rsidRDefault="00784961" w:rsidP="003B6C04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 xml:space="preserve">di inserire il nome della playlist che si vuole selezionare. </w:t>
      </w:r>
    </w:p>
    <w:p w14:paraId="619D19F6" w14:textId="238D6DA1" w:rsidR="00362B78" w:rsidRPr="008A205D" w:rsidRDefault="00AA48B4" w:rsidP="003B6C04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56544" behindDoc="0" locked="0" layoutInCell="1" allowOverlap="1" wp14:anchorId="16F08462" wp14:editId="7F8D0BF2">
            <wp:simplePos x="0" y="0"/>
            <wp:positionH relativeFrom="column">
              <wp:posOffset>-97155</wp:posOffset>
            </wp:positionH>
            <wp:positionV relativeFrom="paragraph">
              <wp:posOffset>955813</wp:posOffset>
            </wp:positionV>
            <wp:extent cx="6384925" cy="1188720"/>
            <wp:effectExtent l="38100" t="38100" r="34925" b="3048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1188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B78" w:rsidRPr="008A205D">
        <w:rPr>
          <w:rFonts w:ascii="Arial Nova Light" w:hAnsi="Arial Nova Light"/>
          <w:color w:val="auto"/>
        </w:rPr>
        <w:t>In seguito, comparirà una tabella in cui sono presenti i brani della propria playlist, con la quale si potrà esaminare la media dei punteggi ottenuti da ciascun brano e il numero totale delle recensioni</w:t>
      </w:r>
      <w:r w:rsidR="002B6DCB">
        <w:rPr>
          <w:rFonts w:ascii="Arial Nova Light" w:hAnsi="Arial Nova Light"/>
          <w:color w:val="auto"/>
        </w:rPr>
        <w:t>.</w:t>
      </w:r>
    </w:p>
    <w:p w14:paraId="22946C09" w14:textId="5F35871E" w:rsidR="00362B78" w:rsidRPr="002B6DCB" w:rsidRDefault="00362B78" w:rsidP="002B6DCB">
      <w:pPr>
        <w:rPr>
          <w:color w:val="auto"/>
        </w:rPr>
      </w:pP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44EBF820" w14:textId="6BA1A2D2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19CBFED7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2F2D3B6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698F6A17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392BEBE6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2583AD6B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7979A760" w14:textId="77777777" w:rsidR="002B6DCB" w:rsidRPr="008A205D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7F4D89DF" w14:textId="2017A562" w:rsidR="00D11810" w:rsidRPr="008A205D" w:rsidRDefault="007B343A" w:rsidP="003B5CFA">
      <w:pPr>
        <w:spacing w:before="24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62698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3B5CFA" w:rsidRPr="008A205D">
        <w:rPr>
          <w:rFonts w:ascii="Arial Nova Light" w:hAnsi="Arial Nova Light"/>
          <w:color w:val="auto"/>
        </w:rPr>
        <w:t>Spiegazione.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3E50D9EE" w14:textId="3EC56357" w:rsidR="007B343A" w:rsidRDefault="007B343A" w:rsidP="00D11810">
      <w:pPr>
        <w:rPr>
          <w:color w:val="auto"/>
        </w:rPr>
      </w:pPr>
    </w:p>
    <w:p w14:paraId="3580DF51" w14:textId="77777777" w:rsidR="007B343A" w:rsidRPr="009863F5" w:rsidRDefault="007B343A" w:rsidP="00D11810">
      <w:pPr>
        <w:rPr>
          <w:color w:val="auto"/>
          <w:u w:val="single"/>
        </w:rPr>
      </w:pPr>
    </w:p>
    <w:p w14:paraId="560F8414" w14:textId="77777777" w:rsidR="009863F5" w:rsidRDefault="009863F5" w:rsidP="00D11810">
      <w:pPr>
        <w:rPr>
          <w:color w:val="auto"/>
        </w:rPr>
      </w:pPr>
    </w:p>
    <w:p w14:paraId="4E18660E" w14:textId="77777777" w:rsidR="009863F5" w:rsidRDefault="009863F5" w:rsidP="00D11810">
      <w:pPr>
        <w:rPr>
          <w:color w:val="auto"/>
        </w:rPr>
      </w:pPr>
    </w:p>
    <w:p w14:paraId="17FD1EE2" w14:textId="77777777" w:rsidR="009863F5" w:rsidRDefault="009863F5" w:rsidP="00D11810">
      <w:pPr>
        <w:rPr>
          <w:color w:val="auto"/>
        </w:rPr>
      </w:pPr>
    </w:p>
    <w:p w14:paraId="7B50DC1E" w14:textId="77777777" w:rsidR="009863F5" w:rsidRDefault="009863F5" w:rsidP="00D11810">
      <w:pPr>
        <w:rPr>
          <w:color w:val="auto"/>
        </w:rPr>
      </w:pPr>
    </w:p>
    <w:p w14:paraId="2EA51EDB" w14:textId="77777777" w:rsidR="009863F5" w:rsidRDefault="009863F5" w:rsidP="00D11810">
      <w:pPr>
        <w:rPr>
          <w:color w:val="auto"/>
        </w:rPr>
      </w:pPr>
    </w:p>
    <w:p w14:paraId="29DFF33D" w14:textId="77777777" w:rsidR="009863F5" w:rsidRDefault="009863F5" w:rsidP="00D11810">
      <w:pPr>
        <w:rPr>
          <w:color w:val="auto"/>
        </w:rPr>
      </w:pPr>
    </w:p>
    <w:p w14:paraId="3762E08C" w14:textId="77777777" w:rsidR="009863F5" w:rsidRDefault="009863F5" w:rsidP="00D11810">
      <w:pPr>
        <w:rPr>
          <w:color w:val="auto"/>
        </w:rPr>
      </w:pPr>
    </w:p>
    <w:p w14:paraId="5CAF298B" w14:textId="77777777" w:rsidR="00D11810" w:rsidRDefault="00D11810" w:rsidP="00D11810">
      <w:pPr>
        <w:rPr>
          <w:color w:val="auto"/>
        </w:rPr>
      </w:pPr>
    </w:p>
    <w:p w14:paraId="7FABEAF7" w14:textId="77777777" w:rsidR="000E4BAB" w:rsidRDefault="000E4BAB" w:rsidP="00D11810">
      <w:pPr>
        <w:rPr>
          <w:color w:val="auto"/>
        </w:rPr>
      </w:pPr>
    </w:p>
    <w:p w14:paraId="25573881" w14:textId="77777777" w:rsidR="000E4BAB" w:rsidRDefault="000E4BAB" w:rsidP="00D11810">
      <w:pPr>
        <w:rPr>
          <w:color w:val="auto"/>
        </w:rPr>
      </w:pPr>
    </w:p>
    <w:p w14:paraId="6F4FE793" w14:textId="33F3CFC4" w:rsidR="007B343A" w:rsidRPr="0030020F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  <w:lang w:val="de-DE"/>
        </w:rPr>
      </w:pPr>
      <w:r w:rsidRPr="0030020F">
        <w:rPr>
          <w:rFonts w:asciiTheme="majorHAnsi" w:hAnsiTheme="majorHAnsi"/>
          <w:b/>
          <w:bCs/>
          <w:color w:val="auto"/>
          <w:sz w:val="52"/>
          <w:szCs w:val="52"/>
          <w:lang w:val="de-DE"/>
        </w:rPr>
        <w:t>Sitografia</w:t>
      </w:r>
    </w:p>
    <w:p w14:paraId="12DEB499" w14:textId="426EEFDA" w:rsidR="00D11810" w:rsidRPr="00802AC7" w:rsidRDefault="007B343A" w:rsidP="003B5CFA">
      <w:pPr>
        <w:spacing w:before="240"/>
        <w:rPr>
          <w:rFonts w:ascii="Arial Nova Light" w:hAnsi="Arial Nova Light"/>
          <w:i/>
          <w:iCs/>
          <w:color w:val="auto"/>
        </w:rPr>
      </w:pPr>
      <w:r w:rsidRPr="00802AC7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F44A10" wp14:editId="2B7663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8A84A" id="Connettore diritto 2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proofErr w:type="spellStart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>QtSpim</w:t>
      </w:r>
      <w:proofErr w:type="spellEnd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 Simulator, Online: www.xyz.com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br/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r w:rsidR="009863F5" w:rsidRPr="00802AC7">
        <w:rPr>
          <w:rFonts w:ascii="Arial Nova Light" w:hAnsi="Arial Nova Light"/>
          <w:i/>
          <w:iCs/>
          <w:color w:val="auto"/>
        </w:rPr>
        <w:t>M. Rossi, "Come fare un progetto software", nome rivista, anno</w:t>
      </w:r>
    </w:p>
    <w:p w14:paraId="1AB19C2A" w14:textId="77777777" w:rsidR="009863F5" w:rsidRPr="003B5CFA" w:rsidRDefault="009863F5" w:rsidP="003B5CFA">
      <w:pPr>
        <w:spacing w:before="240"/>
        <w:rPr>
          <w:rFonts w:asciiTheme="majorHAnsi" w:hAnsiTheme="majorHAnsi"/>
          <w:b/>
          <w:bCs/>
          <w:color w:val="auto"/>
          <w:sz w:val="52"/>
          <w:szCs w:val="52"/>
        </w:rPr>
      </w:pPr>
    </w:p>
    <w:p w14:paraId="2133D75D" w14:textId="77777777" w:rsidR="00883F95" w:rsidRDefault="00883F95" w:rsidP="00D11810">
      <w:pPr>
        <w:rPr>
          <w:color w:val="auto"/>
        </w:rPr>
      </w:pPr>
    </w:p>
    <w:p w14:paraId="2FC4BB7F" w14:textId="77777777" w:rsidR="00D11810" w:rsidRPr="00D11810" w:rsidRDefault="00D11810" w:rsidP="00A25593"/>
    <w:sectPr w:rsidR="00D11810" w:rsidRPr="00D11810" w:rsidSect="00B35382">
      <w:headerReference w:type="default" r:id="rId39"/>
      <w:footerReference w:type="default" r:id="rId40"/>
      <w:footerReference w:type="first" r:id="rId41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EC09B" w14:textId="77777777" w:rsidR="00ED7D9C" w:rsidRDefault="00ED7D9C" w:rsidP="004B7E44">
      <w:r>
        <w:separator/>
      </w:r>
    </w:p>
  </w:endnote>
  <w:endnote w:type="continuationSeparator" w:id="0">
    <w:p w14:paraId="190CD004" w14:textId="77777777" w:rsidR="00ED7D9C" w:rsidRDefault="00ED7D9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D11810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4D5154" w:themeFill="text1" w:themeFillTint="BF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/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E7AC7" w14:textId="77777777" w:rsidR="00ED7D9C" w:rsidRDefault="00ED7D9C" w:rsidP="004B7E44">
      <w:r>
        <w:separator/>
      </w:r>
    </w:p>
  </w:footnote>
  <w:footnote w:type="continuationSeparator" w:id="0">
    <w:p w14:paraId="2D1D057E" w14:textId="77777777" w:rsidR="00ED7D9C" w:rsidRDefault="00ED7D9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DF12B0B" wp14:editId="2EFDA73E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DF12B0B" id="Rettangolo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5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9"/>
  </w:num>
  <w:num w:numId="2" w16cid:durableId="1368918113">
    <w:abstractNumId w:val="6"/>
  </w:num>
  <w:num w:numId="3" w16cid:durableId="692460167">
    <w:abstractNumId w:val="2"/>
  </w:num>
  <w:num w:numId="4" w16cid:durableId="1560674483">
    <w:abstractNumId w:val="1"/>
  </w:num>
  <w:num w:numId="5" w16cid:durableId="1946108325">
    <w:abstractNumId w:val="3"/>
  </w:num>
  <w:num w:numId="6" w16cid:durableId="738135291">
    <w:abstractNumId w:val="0"/>
  </w:num>
  <w:num w:numId="7" w16cid:durableId="1005788481">
    <w:abstractNumId w:val="10"/>
  </w:num>
  <w:num w:numId="8" w16cid:durableId="1849054607">
    <w:abstractNumId w:val="5"/>
  </w:num>
  <w:num w:numId="9" w16cid:durableId="1266498760">
    <w:abstractNumId w:val="7"/>
  </w:num>
  <w:num w:numId="10" w16cid:durableId="1787772365">
    <w:abstractNumId w:val="8"/>
  </w:num>
  <w:num w:numId="11" w16cid:durableId="657223363">
    <w:abstractNumId w:val="12"/>
  </w:num>
  <w:num w:numId="12" w16cid:durableId="2051032403">
    <w:abstractNumId w:val="11"/>
  </w:num>
  <w:num w:numId="13" w16cid:durableId="1321932342">
    <w:abstractNumId w:val="4"/>
  </w:num>
  <w:num w:numId="14" w16cid:durableId="1791583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63D3"/>
    <w:rsid w:val="00046B32"/>
    <w:rsid w:val="00072633"/>
    <w:rsid w:val="000A2D28"/>
    <w:rsid w:val="000B2051"/>
    <w:rsid w:val="000B59E8"/>
    <w:rsid w:val="000C3B81"/>
    <w:rsid w:val="000D4933"/>
    <w:rsid w:val="000E2D21"/>
    <w:rsid w:val="000E4BAB"/>
    <w:rsid w:val="00103948"/>
    <w:rsid w:val="001149C8"/>
    <w:rsid w:val="001379EB"/>
    <w:rsid w:val="00153112"/>
    <w:rsid w:val="0015513B"/>
    <w:rsid w:val="001908C7"/>
    <w:rsid w:val="00192BF0"/>
    <w:rsid w:val="00194DA7"/>
    <w:rsid w:val="00196198"/>
    <w:rsid w:val="001A0CD8"/>
    <w:rsid w:val="001A7F46"/>
    <w:rsid w:val="001B281C"/>
    <w:rsid w:val="001B72CA"/>
    <w:rsid w:val="001B7A90"/>
    <w:rsid w:val="001D5ED8"/>
    <w:rsid w:val="001E1693"/>
    <w:rsid w:val="001E5F50"/>
    <w:rsid w:val="002028D2"/>
    <w:rsid w:val="00211335"/>
    <w:rsid w:val="00221C08"/>
    <w:rsid w:val="0023153A"/>
    <w:rsid w:val="00231945"/>
    <w:rsid w:val="00240EAD"/>
    <w:rsid w:val="00241E61"/>
    <w:rsid w:val="002424DD"/>
    <w:rsid w:val="00265805"/>
    <w:rsid w:val="00277686"/>
    <w:rsid w:val="00281B5F"/>
    <w:rsid w:val="002842D5"/>
    <w:rsid w:val="00291094"/>
    <w:rsid w:val="0029136D"/>
    <w:rsid w:val="00293843"/>
    <w:rsid w:val="00293B83"/>
    <w:rsid w:val="002A2AD4"/>
    <w:rsid w:val="002A3899"/>
    <w:rsid w:val="002B11F8"/>
    <w:rsid w:val="002B6DCB"/>
    <w:rsid w:val="002D38C9"/>
    <w:rsid w:val="002F1AEC"/>
    <w:rsid w:val="002F35A3"/>
    <w:rsid w:val="0030020F"/>
    <w:rsid w:val="00312381"/>
    <w:rsid w:val="00313C23"/>
    <w:rsid w:val="003179D3"/>
    <w:rsid w:val="00322FE2"/>
    <w:rsid w:val="00326D30"/>
    <w:rsid w:val="003312B8"/>
    <w:rsid w:val="00331792"/>
    <w:rsid w:val="00332402"/>
    <w:rsid w:val="00335C4E"/>
    <w:rsid w:val="003361D1"/>
    <w:rsid w:val="003509F7"/>
    <w:rsid w:val="003519B2"/>
    <w:rsid w:val="00362B78"/>
    <w:rsid w:val="00364B06"/>
    <w:rsid w:val="0037331F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4604"/>
    <w:rsid w:val="00414EC7"/>
    <w:rsid w:val="004159BA"/>
    <w:rsid w:val="004200C0"/>
    <w:rsid w:val="00420E8D"/>
    <w:rsid w:val="00421B5E"/>
    <w:rsid w:val="0042436E"/>
    <w:rsid w:val="0044330E"/>
    <w:rsid w:val="0046660C"/>
    <w:rsid w:val="004730D3"/>
    <w:rsid w:val="00496BAC"/>
    <w:rsid w:val="00497C55"/>
    <w:rsid w:val="004A3DD2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E54AC"/>
    <w:rsid w:val="004F2735"/>
    <w:rsid w:val="004F2B86"/>
    <w:rsid w:val="0050040F"/>
    <w:rsid w:val="005018FD"/>
    <w:rsid w:val="00530318"/>
    <w:rsid w:val="00532C23"/>
    <w:rsid w:val="00552589"/>
    <w:rsid w:val="00581CFB"/>
    <w:rsid w:val="00592F68"/>
    <w:rsid w:val="005A1E4E"/>
    <w:rsid w:val="005A718F"/>
    <w:rsid w:val="005B3F4F"/>
    <w:rsid w:val="005C0B1E"/>
    <w:rsid w:val="005C0F65"/>
    <w:rsid w:val="005E0277"/>
    <w:rsid w:val="005E0C74"/>
    <w:rsid w:val="005F0F8C"/>
    <w:rsid w:val="005F3680"/>
    <w:rsid w:val="005F4AA5"/>
    <w:rsid w:val="00612553"/>
    <w:rsid w:val="00627130"/>
    <w:rsid w:val="00644561"/>
    <w:rsid w:val="00651930"/>
    <w:rsid w:val="006679DD"/>
    <w:rsid w:val="0067618D"/>
    <w:rsid w:val="006800A8"/>
    <w:rsid w:val="00680FF2"/>
    <w:rsid w:val="00682F00"/>
    <w:rsid w:val="00683EDF"/>
    <w:rsid w:val="0069375F"/>
    <w:rsid w:val="00694A39"/>
    <w:rsid w:val="006A1720"/>
    <w:rsid w:val="006A3CE7"/>
    <w:rsid w:val="006B5821"/>
    <w:rsid w:val="006B658E"/>
    <w:rsid w:val="006B6ADB"/>
    <w:rsid w:val="006C17A4"/>
    <w:rsid w:val="006C569F"/>
    <w:rsid w:val="006C7404"/>
    <w:rsid w:val="006D12EC"/>
    <w:rsid w:val="006D17C6"/>
    <w:rsid w:val="006D36E5"/>
    <w:rsid w:val="006D5FEF"/>
    <w:rsid w:val="00710685"/>
    <w:rsid w:val="0071084F"/>
    <w:rsid w:val="00717BF7"/>
    <w:rsid w:val="00722905"/>
    <w:rsid w:val="0073021F"/>
    <w:rsid w:val="007416C3"/>
    <w:rsid w:val="0074294E"/>
    <w:rsid w:val="00742E0F"/>
    <w:rsid w:val="007516CF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90140"/>
    <w:rsid w:val="00793B0B"/>
    <w:rsid w:val="007A2DB2"/>
    <w:rsid w:val="007A433F"/>
    <w:rsid w:val="007B096E"/>
    <w:rsid w:val="007B343A"/>
    <w:rsid w:val="007B77E2"/>
    <w:rsid w:val="007C670E"/>
    <w:rsid w:val="007D1337"/>
    <w:rsid w:val="007E6C4D"/>
    <w:rsid w:val="00802AC7"/>
    <w:rsid w:val="00821167"/>
    <w:rsid w:val="0082788C"/>
    <w:rsid w:val="008440DD"/>
    <w:rsid w:val="00853A9C"/>
    <w:rsid w:val="008544DC"/>
    <w:rsid w:val="008622E1"/>
    <w:rsid w:val="0086252E"/>
    <w:rsid w:val="00867A41"/>
    <w:rsid w:val="00872A01"/>
    <w:rsid w:val="008733B3"/>
    <w:rsid w:val="0087384A"/>
    <w:rsid w:val="008829E5"/>
    <w:rsid w:val="00883F95"/>
    <w:rsid w:val="00887949"/>
    <w:rsid w:val="00894900"/>
    <w:rsid w:val="008A205D"/>
    <w:rsid w:val="008A2416"/>
    <w:rsid w:val="008A3B61"/>
    <w:rsid w:val="008A5AA0"/>
    <w:rsid w:val="008B0EFB"/>
    <w:rsid w:val="008B33BC"/>
    <w:rsid w:val="008B6E46"/>
    <w:rsid w:val="008D21D4"/>
    <w:rsid w:val="008D264B"/>
    <w:rsid w:val="008D51CD"/>
    <w:rsid w:val="008D5338"/>
    <w:rsid w:val="008E331D"/>
    <w:rsid w:val="008F49E1"/>
    <w:rsid w:val="008F685B"/>
    <w:rsid w:val="00904812"/>
    <w:rsid w:val="009120E9"/>
    <w:rsid w:val="00921C22"/>
    <w:rsid w:val="00925448"/>
    <w:rsid w:val="00930198"/>
    <w:rsid w:val="0093532A"/>
    <w:rsid w:val="00945900"/>
    <w:rsid w:val="00946361"/>
    <w:rsid w:val="0095206B"/>
    <w:rsid w:val="00964BEB"/>
    <w:rsid w:val="009672A3"/>
    <w:rsid w:val="009711E5"/>
    <w:rsid w:val="0098338C"/>
    <w:rsid w:val="009863F5"/>
    <w:rsid w:val="009924AF"/>
    <w:rsid w:val="009A2CC0"/>
    <w:rsid w:val="009A7ECE"/>
    <w:rsid w:val="009B1AF6"/>
    <w:rsid w:val="009B4E3B"/>
    <w:rsid w:val="009B67EE"/>
    <w:rsid w:val="009C1004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12893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7D8C"/>
    <w:rsid w:val="00A960D9"/>
    <w:rsid w:val="00AA0806"/>
    <w:rsid w:val="00AA48B4"/>
    <w:rsid w:val="00AE0513"/>
    <w:rsid w:val="00AE2B8C"/>
    <w:rsid w:val="00AE2C8B"/>
    <w:rsid w:val="00AF1973"/>
    <w:rsid w:val="00B02A56"/>
    <w:rsid w:val="00B06A40"/>
    <w:rsid w:val="00B06F5F"/>
    <w:rsid w:val="00B10073"/>
    <w:rsid w:val="00B11BDA"/>
    <w:rsid w:val="00B33A19"/>
    <w:rsid w:val="00B3421C"/>
    <w:rsid w:val="00B35382"/>
    <w:rsid w:val="00B43C63"/>
    <w:rsid w:val="00B572B4"/>
    <w:rsid w:val="00B6111D"/>
    <w:rsid w:val="00B64826"/>
    <w:rsid w:val="00B76EB9"/>
    <w:rsid w:val="00B85032"/>
    <w:rsid w:val="00B85270"/>
    <w:rsid w:val="00B962FF"/>
    <w:rsid w:val="00BB7EB1"/>
    <w:rsid w:val="00BC27E7"/>
    <w:rsid w:val="00BC546A"/>
    <w:rsid w:val="00BE1E26"/>
    <w:rsid w:val="00BE2D1B"/>
    <w:rsid w:val="00C267F9"/>
    <w:rsid w:val="00C501C2"/>
    <w:rsid w:val="00C531B0"/>
    <w:rsid w:val="00C62BC1"/>
    <w:rsid w:val="00C724D3"/>
    <w:rsid w:val="00C800C0"/>
    <w:rsid w:val="00C86A12"/>
    <w:rsid w:val="00C9106D"/>
    <w:rsid w:val="00C910CC"/>
    <w:rsid w:val="00C94CAA"/>
    <w:rsid w:val="00CA1EA6"/>
    <w:rsid w:val="00CA5924"/>
    <w:rsid w:val="00CA5D35"/>
    <w:rsid w:val="00CC083B"/>
    <w:rsid w:val="00CC1A04"/>
    <w:rsid w:val="00CD6ABB"/>
    <w:rsid w:val="00CE1E99"/>
    <w:rsid w:val="00CE25C4"/>
    <w:rsid w:val="00CF6473"/>
    <w:rsid w:val="00D01453"/>
    <w:rsid w:val="00D0631D"/>
    <w:rsid w:val="00D0698B"/>
    <w:rsid w:val="00D11810"/>
    <w:rsid w:val="00D15371"/>
    <w:rsid w:val="00D178DA"/>
    <w:rsid w:val="00D238FC"/>
    <w:rsid w:val="00D27151"/>
    <w:rsid w:val="00D32522"/>
    <w:rsid w:val="00D369AE"/>
    <w:rsid w:val="00D54A3C"/>
    <w:rsid w:val="00D62B3B"/>
    <w:rsid w:val="00D6537E"/>
    <w:rsid w:val="00D76F82"/>
    <w:rsid w:val="00DB26A7"/>
    <w:rsid w:val="00DB2966"/>
    <w:rsid w:val="00DB3AA9"/>
    <w:rsid w:val="00DC230D"/>
    <w:rsid w:val="00DD4474"/>
    <w:rsid w:val="00DF2525"/>
    <w:rsid w:val="00E0237C"/>
    <w:rsid w:val="00E213BD"/>
    <w:rsid w:val="00E22369"/>
    <w:rsid w:val="00E237A4"/>
    <w:rsid w:val="00E31408"/>
    <w:rsid w:val="00E412B6"/>
    <w:rsid w:val="00E417E5"/>
    <w:rsid w:val="00E72E08"/>
    <w:rsid w:val="00E74C9E"/>
    <w:rsid w:val="00E76CAD"/>
    <w:rsid w:val="00E94B5F"/>
    <w:rsid w:val="00E962C9"/>
    <w:rsid w:val="00EA24B7"/>
    <w:rsid w:val="00EA2BBA"/>
    <w:rsid w:val="00EC4D60"/>
    <w:rsid w:val="00EC746A"/>
    <w:rsid w:val="00ED01E2"/>
    <w:rsid w:val="00ED6CFC"/>
    <w:rsid w:val="00ED7314"/>
    <w:rsid w:val="00ED7D9C"/>
    <w:rsid w:val="00EE77D0"/>
    <w:rsid w:val="00EF60A5"/>
    <w:rsid w:val="00F00F8F"/>
    <w:rsid w:val="00F01A2B"/>
    <w:rsid w:val="00F13C0E"/>
    <w:rsid w:val="00F14AAF"/>
    <w:rsid w:val="00F21C90"/>
    <w:rsid w:val="00F2465A"/>
    <w:rsid w:val="00F36E07"/>
    <w:rsid w:val="00F45922"/>
    <w:rsid w:val="00F54A81"/>
    <w:rsid w:val="00F674B0"/>
    <w:rsid w:val="00F83A65"/>
    <w:rsid w:val="00FA21B7"/>
    <w:rsid w:val="00FD48CA"/>
    <w:rsid w:val="00FD6FA9"/>
    <w:rsid w:val="00FE3D6D"/>
    <w:rsid w:val="00FF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61D1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4545EA"/>
    <w:rsid w:val="004A70B9"/>
    <w:rsid w:val="005B6512"/>
    <w:rsid w:val="006470C5"/>
    <w:rsid w:val="007F2C9F"/>
    <w:rsid w:val="007F562D"/>
    <w:rsid w:val="00AA2DCE"/>
    <w:rsid w:val="00B662F8"/>
    <w:rsid w:val="00C12510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1376</TotalTime>
  <Pages>14</Pages>
  <Words>1689</Words>
  <Characters>9629</Characters>
  <Application>Microsoft Office Word</Application>
  <DocSecurity>0</DocSecurity>
  <Lines>80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323</cp:revision>
  <dcterms:created xsi:type="dcterms:W3CDTF">2022-08-26T20:34:00Z</dcterms:created>
  <dcterms:modified xsi:type="dcterms:W3CDTF">2022-08-31T19:46:00Z</dcterms:modified>
</cp:coreProperties>
</file>
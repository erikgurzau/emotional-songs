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181AE08E" w:rsidR="004B7E44" w:rsidRDefault="00C02965" w:rsidP="004B7E44">
      <w:r>
        <w:t>\</w:t>
      </w:r>
    </w:p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0CAE2A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CC46D5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67CC46D5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Erik Gurzau,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</w:p>
                                <w:p w14:paraId="22D6B7B4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</w:p>
                                <w:p w14:paraId="225243BE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417B44"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Erik Gurzau,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</w:p>
                          <w:p w14:paraId="22D6B7B4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</w:p>
                          <w:p w14:paraId="225243BE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2A8D8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9EBC1B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FB8F3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FB523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29C3159F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228E2EF6">
                <wp:simplePos x="0" y="0"/>
                <wp:positionH relativeFrom="column">
                  <wp:posOffset>2589749</wp:posOffset>
                </wp:positionH>
                <wp:positionV relativeFrom="paragraph">
                  <wp:posOffset>167421</wp:posOffset>
                </wp:positionV>
                <wp:extent cx="3205874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8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B68F72" id="Connettore diritto 43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9pt,13.2pt" to="456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Requisiti </w:t>
      </w:r>
      <w:r w:rsidR="00D812E5">
        <w:rPr>
          <w:rFonts w:ascii="Arial Nova Light" w:hAnsi="Arial Nova Light"/>
          <w:color w:val="auto"/>
        </w:rPr>
        <w:t xml:space="preserve">minimi </w:t>
      </w:r>
      <w:r w:rsidR="00EC746A" w:rsidRPr="00D369AE">
        <w:rPr>
          <w:rFonts w:ascii="Arial Nova Light" w:hAnsi="Arial Nova Light"/>
          <w:color w:val="auto"/>
        </w:rPr>
        <w:t>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085FEB9B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6261FB8C">
                <wp:simplePos x="0" y="0"/>
                <wp:positionH relativeFrom="column">
                  <wp:posOffset>2095763</wp:posOffset>
                </wp:positionH>
                <wp:positionV relativeFrom="paragraph">
                  <wp:posOffset>158443</wp:posOffset>
                </wp:positionV>
                <wp:extent cx="3706276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627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14F11" id="Connettore diritto 4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2.5pt" to="45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Setup </w:t>
      </w:r>
      <w:r w:rsidR="00B64E99">
        <w:rPr>
          <w:rFonts w:ascii="Arial Nova Light" w:hAnsi="Arial Nova Light"/>
          <w:color w:val="auto"/>
        </w:rPr>
        <w:t>dell’</w:t>
      </w:r>
      <w:r w:rsidR="00EC746A" w:rsidRPr="00D369AE">
        <w:rPr>
          <w:rFonts w:ascii="Arial Nova Light" w:hAnsi="Arial Nova Light"/>
          <w:color w:val="auto"/>
        </w:rPr>
        <w:t>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54C06D60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10BB42A9">
                <wp:simplePos x="0" y="0"/>
                <wp:positionH relativeFrom="column">
                  <wp:posOffset>2736894</wp:posOffset>
                </wp:positionH>
                <wp:positionV relativeFrom="paragraph">
                  <wp:posOffset>160611</wp:posOffset>
                </wp:positionV>
                <wp:extent cx="305940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940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28E56" id="Connettore diritto 45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5pt,12.65pt" to="456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pzl6Ag2aYgOPAcJ9zl/LuQ&#10;ZSH/Nyi/AQAA//8DAFBLAQItABQABgAIAAAAIQC2gziS/gAAAOEBAAATAAAAAAAAAAAAAAAAAAAA&#10;AABbQ29udGVudF9UeXBlc10ueG1sUEsBAi0AFAAGAAgAAAAhADj9If/WAAAAlAEAAAsAAAAAAAAA&#10;AAAAAAAALwEAAF9yZWxzLy5yZWxzUEsBAi0AFAAGAAgAAAAhAN+GzzUDAgAAgQQAAA4AAAAAAAAA&#10;AAAAAAAALgIAAGRycy9lMm9Eb2MueG1sUEsBAi0AFAAGAAgAAAAhAJn8MZr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</w:t>
      </w:r>
      <w:r w:rsidR="00B64E99">
        <w:rPr>
          <w:rFonts w:ascii="Arial Nova Light" w:hAnsi="Arial Nova Light"/>
          <w:color w:val="auto"/>
        </w:rPr>
        <w:t xml:space="preserve"> del</w:t>
      </w:r>
      <w:r w:rsidR="00EC746A" w:rsidRPr="00D369AE">
        <w:rPr>
          <w:rFonts w:ascii="Arial Nova Light" w:hAnsi="Arial Nova Light"/>
          <w:color w:val="auto"/>
        </w:rPr>
        <w:t xml:space="preserve">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3C6F6D59" w14:textId="078ACD74" w:rsidR="00F5773E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99824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568F4168" w14:textId="4228703B" w:rsidR="00F5773E" w:rsidRPr="00326D30" w:rsidRDefault="00F5773E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E44886" wp14:editId="7CBF06B5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7CE8F" id="Connettore diritto 46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color w:val="auto"/>
        </w:rPr>
        <w:tab/>
      </w:r>
      <w:r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rFonts w:ascii="Arial Nova Light" w:hAnsi="Arial Nova Light"/>
          <w:color w:val="auto"/>
        </w:rPr>
        <w:t>5</w:t>
      </w:r>
    </w:p>
    <w:p w14:paraId="02C24DEF" w14:textId="0413AA1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89FC1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F9EE4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04B525AC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57EFE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7</w:t>
      </w:r>
    </w:p>
    <w:p w14:paraId="1FB1D8F1" w14:textId="3892A6B2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C9564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8</w:t>
      </w:r>
    </w:p>
    <w:p w14:paraId="448C9E0C" w14:textId="5C9712A0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6D96F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9</w:t>
      </w:r>
    </w:p>
    <w:p w14:paraId="031C1408" w14:textId="0D5C1E56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DAE79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10</w:t>
      </w:r>
    </w:p>
    <w:p w14:paraId="68D48469" w14:textId="1E1B5021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6549DFF7">
                <wp:simplePos x="0" y="0"/>
                <wp:positionH relativeFrom="column">
                  <wp:posOffset>3065929</wp:posOffset>
                </wp:positionH>
                <wp:positionV relativeFrom="paragraph">
                  <wp:posOffset>160281</wp:posOffset>
                </wp:positionV>
                <wp:extent cx="2732256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954B5" id="Connettore diritto 5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6V8XC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o più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67618D" w:rsidRPr="0067618D">
        <w:rPr>
          <w:rFonts w:ascii="Arial Nova Light" w:hAnsi="Arial Nova Light"/>
          <w:color w:val="auto"/>
        </w:rPr>
        <w:t>10</w:t>
      </w:r>
    </w:p>
    <w:p w14:paraId="7D03AC6B" w14:textId="694643FE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D4E31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1</w:t>
      </w:r>
    </w:p>
    <w:p w14:paraId="5D8FFBAE" w14:textId="15152BD9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E102EE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B06F5F">
        <w:rPr>
          <w:rFonts w:ascii="Arial Nova Light" w:hAnsi="Arial Nova Light"/>
          <w:color w:val="auto"/>
        </w:rPr>
        <w:t>2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AA557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3AE3D5D" w:rsidR="004B2BC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5C387FFF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51019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239FFB41" w14:textId="04C01329" w:rsidR="00AC72A7" w:rsidRPr="00D369AE" w:rsidRDefault="00535653" w:rsidP="00535653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E0B75" wp14:editId="6D688513">
                <wp:simplePos x="0" y="0"/>
                <wp:positionH relativeFrom="column">
                  <wp:posOffset>1724660</wp:posOffset>
                </wp:positionH>
                <wp:positionV relativeFrom="paragraph">
                  <wp:posOffset>164052</wp:posOffset>
                </wp:positionV>
                <wp:extent cx="4020384" cy="0"/>
                <wp:effectExtent l="0" t="0" r="0" b="0"/>
                <wp:wrapNone/>
                <wp:docPr id="66" name="Connettore dirit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038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AE5437" id="Connettore diritto 66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8pt,12.9pt" to="452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AC72A7">
        <w:rPr>
          <w:rFonts w:ascii="Arial Nova Light" w:hAnsi="Arial Nova Light"/>
          <w:color w:val="auto"/>
        </w:rPr>
        <w:t>Data set di test</w:t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  <w:t xml:space="preserve">        12</w:t>
      </w:r>
    </w:p>
    <w:p w14:paraId="00644E28" w14:textId="6FA58A9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13D7D16F">
                <wp:simplePos x="0" y="0"/>
                <wp:positionH relativeFrom="column">
                  <wp:posOffset>2592070</wp:posOffset>
                </wp:positionH>
                <wp:positionV relativeFrom="paragraph">
                  <wp:posOffset>165957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F4884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3.05pt" to="456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23171113" w14:textId="18825406" w:rsidR="00EC746A" w:rsidRDefault="00612553" w:rsidP="003B5CFA">
      <w:pPr>
        <w:spacing w:after="220"/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1EEB89" wp14:editId="34CF2E4C">
                <wp:simplePos x="0" y="0"/>
                <wp:positionH relativeFrom="column">
                  <wp:posOffset>808130</wp:posOffset>
                </wp:positionH>
                <wp:positionV relativeFrom="paragraph">
                  <wp:posOffset>160169</wp:posOffset>
                </wp:positionV>
                <wp:extent cx="4988674" cy="0"/>
                <wp:effectExtent l="0" t="0" r="0" b="0"/>
                <wp:wrapNone/>
                <wp:docPr id="61" name="Connettore dirit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86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4CBCE6" id="Connettore diritto 61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2.6pt" to="456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Sitografia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37269BBE" w14:textId="5F3189BC" w:rsidR="00D11810" w:rsidRDefault="00D11810" w:rsidP="00A25593">
      <w:pPr>
        <w:rPr>
          <w:color w:val="auto"/>
        </w:rPr>
      </w:pPr>
    </w:p>
    <w:p w14:paraId="15EE7E88" w14:textId="1D0F59C8" w:rsidR="00D11810" w:rsidRPr="00EC746A" w:rsidRDefault="00D11810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1D8DB8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7583E2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Windows 10.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Java JDK 17.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FF3EDD">
          <w:rPr>
            <w:rStyle w:val="Collegamentoipertestuale"/>
            <w:rFonts w:ascii="Arial Nova Light" w:hAnsi="Arial Nova Light" w:cs="Arial"/>
            <w:color w:val="A4063E" w:themeColor="accent1"/>
            <w:u w:val="dotted" w:color="A4063E" w:themeColor="accent1"/>
          </w:rPr>
          <w:t>link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0B2782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Può accadere che Java JDK non venga riconosciuto o che sia già presente una versione precedente. In questo caso è necessario modificare le Variabili d’ambiente cercandole nel Pannello Di Controllo o nella barra di ricerca di Windows.</w:t>
      </w:r>
    </w:p>
    <w:p w14:paraId="2D72034C" w14:textId="08066DB8" w:rsidR="00B33A19" w:rsidRPr="00B33A19" w:rsidRDefault="00EC4D60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71C031A4">
                <wp:simplePos x="0" y="0"/>
                <wp:positionH relativeFrom="column">
                  <wp:posOffset>1122680</wp:posOffset>
                </wp:positionH>
                <wp:positionV relativeFrom="paragraph">
                  <wp:posOffset>3812255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6074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300.2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753D45CE">
            <wp:simplePos x="0" y="0"/>
            <wp:positionH relativeFrom="column">
              <wp:posOffset>2745105</wp:posOffset>
            </wp:positionH>
            <wp:positionV relativeFrom="paragraph">
              <wp:posOffset>1539525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4AABD8F6">
            <wp:simplePos x="0" y="0"/>
            <wp:positionH relativeFrom="column">
              <wp:posOffset>3810</wp:posOffset>
            </wp:positionH>
            <wp:positionV relativeFrom="paragraph">
              <wp:posOffset>1530350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10D43047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1B11CAE0">
                <wp:simplePos x="0" y="0"/>
                <wp:positionH relativeFrom="column">
                  <wp:posOffset>2419350</wp:posOffset>
                </wp:positionH>
                <wp:positionV relativeFrom="paragraph">
                  <wp:posOffset>3158205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D89E5" id="Connettore 2 28" o:spid="_x0000_s1026" type="#_x0000_t32" style="position:absolute;margin-left:190.5pt;margin-top:248.7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L958QL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374CDEF2" w:rsidR="00B33A19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59DAAEA8">
                <wp:simplePos x="0" y="0"/>
                <wp:positionH relativeFrom="column">
                  <wp:posOffset>4452620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C0BD4" id="Ovale 31" o:spid="_x0000_s1026" style="position:absolute;margin-left:350.6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DFqIiY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4B39EA9">
                <wp:simplePos x="0" y="0"/>
                <wp:positionH relativeFrom="column">
                  <wp:posOffset>4996180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D62F8" id="Ovale 38" o:spid="_x0000_s1026" style="position:absolute;margin-left:393.4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5pKL&#10;QN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3EDF4EF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2DC9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f1p5AQAACwMAAA4AAABkcnMvZTJvRG9jLnhtbJxSy27CMBC8V+o/&#10;WL6XJLyJCByKKnFoy6H9ANexidXYG60Ngb/vJkCBVlUlLpZ2Rx7Pw9P5zpZsq9AbcBlPOjFnyknI&#10;jVtn/P3t6WHMmQ/C5aIEpzK+V57PZ/d307pKVRcKKHOFjEicT+sq40UIVRpFXhbKCt+BSjkCNaAV&#10;gUZcRzmKmthtGXXjeBjVgHmFIJX3tF0cQD5r+bVWMrxq7VVgJakbDbsTzkLGe71+N+EMm91kTL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yD92MuAAAAAIAQAADwAAAGRycy9kb3du&#10;cmV2LnhtbEyPQWvCQBCF7wX/wzKFXqRuYoyUNBtRaQsFQbQ9eFyz0ySYnQ3ZVdN/7/Rkb/N4H2/e&#10;yxeDbcUFe984UhBPIhBIpTMNVQq+v96fX0D4oMno1hEq+EUPi2L0kOvMuCvt8LIPleAQ8plWUIfQ&#10;ZVL6skar/cR1SOz9uN7qwLKvpOn1lcNtK6dRNJdWN8Qfat3husbytD9bBZ+4elvRdrwLm49yPNue&#10;ZunycFDq6XFYvoIIOIQ7DH/1uToU3OnozmS8aBWkSRwzqiDhBezPpzEfRwbTBGSRy/8Dih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B86F8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0DD27071" w14:textId="49DAE0D3" w:rsidR="00D11810" w:rsidRDefault="000F5732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4E136559">
                <wp:simplePos x="0" y="0"/>
                <wp:positionH relativeFrom="column">
                  <wp:posOffset>0</wp:posOffset>
                </wp:positionH>
                <wp:positionV relativeFrom="paragraph">
                  <wp:posOffset>423830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7B0E6A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35pt" to="498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" strokecolor="#a4063e [3204]" strokeweight="1.5pt"/>
            </w:pict>
          </mc:Fallback>
        </mc:AlternateContent>
      </w:r>
      <w:r w:rsidR="00D15371">
        <w:rPr>
          <w:rFonts w:asciiTheme="majorHAnsi" w:hAnsiTheme="majorHAnsi"/>
          <w:b/>
          <w:bCs/>
          <w:color w:val="auto"/>
          <w:sz w:val="52"/>
          <w:szCs w:val="52"/>
        </w:rPr>
        <w:t>Esecuzione ed uso</w:t>
      </w:r>
    </w:p>
    <w:p w14:paraId="0C95D16D" w14:textId="640AFC99" w:rsidR="000F5732" w:rsidRPr="004B0ABB" w:rsidRDefault="000F5732" w:rsidP="000F5732">
      <w:pPr>
        <w:spacing w:before="240"/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Avvio del programma</w:t>
      </w:r>
    </w:p>
    <w:p w14:paraId="6A900428" w14:textId="0AC68440" w:rsidR="000F5732" w:rsidRDefault="00F5773E" w:rsidP="000F5732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04980419" wp14:editId="793FC012">
            <wp:simplePos x="0" y="0"/>
            <wp:positionH relativeFrom="column">
              <wp:posOffset>31115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32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ED9D49" wp14:editId="7CCC4AF9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C7ED5" w14:textId="77777777" w:rsidR="000F5732" w:rsidRDefault="000F5732" w:rsidP="000F5732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347A9C61" w14:textId="77777777" w:rsidR="000F5732" w:rsidRDefault="000F5732" w:rsidP="000F5732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5ECDF766" w14:textId="77777777" w:rsidR="000F5732" w:rsidRPr="0098338C" w:rsidRDefault="000F5732" w:rsidP="000F5732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9D49" id="Casella di testo 86" o:spid="_x0000_s1031" type="#_x0000_t202" style="position:absolute;left:0;text-align:left;margin-left:4.25pt;margin-top:114.8pt;width:460.75pt;height:5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615C7ED5" w14:textId="77777777" w:rsidR="000F5732" w:rsidRDefault="000F5732" w:rsidP="000F5732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347A9C61" w14:textId="77777777" w:rsidR="000F5732" w:rsidRDefault="000F5732" w:rsidP="000F5732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5ECDF766" w14:textId="77777777" w:rsidR="000F5732" w:rsidRPr="0098338C" w:rsidRDefault="000F5732" w:rsidP="000F5732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 w:rsidR="000F5732" w:rsidRPr="008A205D">
        <w:rPr>
          <w:rFonts w:ascii="Arial Nova Light" w:hAnsi="Arial Nova Light"/>
          <w:color w:val="auto"/>
        </w:rPr>
        <w:t>Per avviare l’applicazione</w:t>
      </w:r>
      <w:r w:rsidR="000F5732">
        <w:rPr>
          <w:rFonts w:ascii="Arial Nova Light" w:hAnsi="Arial Nova Light"/>
          <w:color w:val="auto"/>
        </w:rPr>
        <w:t xml:space="preserve"> sarà sufficiente cliccare due volte sul file “EmotionalSongs.jar”. Se non fosse possibile fare ciò o non dovesse funzionare, basterà recarsi all’interno del prompt dei comandi e digitare ciò che segue:</w:t>
      </w:r>
    </w:p>
    <w:p w14:paraId="31FC7043" w14:textId="77777777" w:rsidR="000F5732" w:rsidRPr="008D21D4" w:rsidRDefault="000F5732" w:rsidP="000F5732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3C6B8C3D" w14:textId="06F98389" w:rsidR="000F5732" w:rsidRDefault="000F5732" w:rsidP="000F5732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82144" behindDoc="0" locked="0" layoutInCell="1" allowOverlap="1" wp14:anchorId="3115079E" wp14:editId="4F2A9915">
            <wp:simplePos x="0" y="0"/>
            <wp:positionH relativeFrom="column">
              <wp:posOffset>155925</wp:posOffset>
            </wp:positionH>
            <wp:positionV relativeFrom="paragraph">
              <wp:posOffset>250190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9A87BA4" wp14:editId="2D37C895">
                <wp:simplePos x="0" y="0"/>
                <wp:positionH relativeFrom="column">
                  <wp:posOffset>264</wp:posOffset>
                </wp:positionH>
                <wp:positionV relativeFrom="paragraph">
                  <wp:posOffset>148787</wp:posOffset>
                </wp:positionV>
                <wp:extent cx="6140012" cy="958215"/>
                <wp:effectExtent l="38100" t="38100" r="108585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012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CCF" w14:textId="77777777" w:rsidR="000F5732" w:rsidRPr="00BE2D1B" w:rsidRDefault="000F5732" w:rsidP="000F5732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6BC17220" w14:textId="77777777" w:rsidR="000F5732" w:rsidRPr="008A205D" w:rsidRDefault="000F5732" w:rsidP="000F5732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774426EA" w14:textId="77777777" w:rsidR="000F5732" w:rsidRDefault="000F5732" w:rsidP="000F57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87BA4" id="Rettangolo con angoli arrotondati 69" o:spid="_x0000_s1032" style="position:absolute;margin-left:0;margin-top:11.7pt;width:483.45pt;height:7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1E98ECCF" w14:textId="77777777" w:rsidR="000F5732" w:rsidRPr="00BE2D1B" w:rsidRDefault="000F5732" w:rsidP="000F5732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6BC17220" w14:textId="77777777" w:rsidR="000F5732" w:rsidRPr="008A205D" w:rsidRDefault="000F5732" w:rsidP="000F5732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774426EA" w14:textId="77777777" w:rsidR="000F5732" w:rsidRDefault="000F5732" w:rsidP="000F573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4EFC818" w14:textId="77777777" w:rsidR="000F5732" w:rsidRDefault="000F5732" w:rsidP="000F5732">
      <w:pPr>
        <w:spacing w:before="120"/>
        <w:rPr>
          <w:color w:val="auto"/>
        </w:rPr>
      </w:pPr>
    </w:p>
    <w:p w14:paraId="7DDC0294" w14:textId="77777777" w:rsidR="000F5732" w:rsidRDefault="000F5732" w:rsidP="000F5732">
      <w:pPr>
        <w:spacing w:before="120"/>
        <w:rPr>
          <w:color w:val="auto"/>
        </w:rPr>
      </w:pPr>
    </w:p>
    <w:p w14:paraId="7C5BDB01" w14:textId="4C3C3541" w:rsidR="000F5732" w:rsidRDefault="000F5732" w:rsidP="000F5732">
      <w:pPr>
        <w:spacing w:before="120"/>
        <w:rPr>
          <w:color w:val="auto"/>
        </w:rPr>
      </w:pPr>
    </w:p>
    <w:p w14:paraId="5E71089B" w14:textId="40DBC329" w:rsidR="009B1AF6" w:rsidRPr="009B1AF6" w:rsidRDefault="009B1AF6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6F8B607D" w:rsidR="00A73033" w:rsidRPr="008A205D" w:rsidRDefault="009D3104" w:rsidP="00A73033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4B5428E0">
            <wp:simplePos x="0" y="0"/>
            <wp:positionH relativeFrom="column">
              <wp:posOffset>33655</wp:posOffset>
            </wp:positionH>
            <wp:positionV relativeFrom="paragraph">
              <wp:posOffset>816757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A6"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="009C44A6"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="009C44A6"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77777777" w:rsidR="003B5CFA" w:rsidRDefault="003B5CFA" w:rsidP="008F49E1">
      <w:pPr>
        <w:rPr>
          <w:color w:val="auto"/>
        </w:rPr>
      </w:pP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1 – Login/logout</w:t>
      </w:r>
    </w:p>
    <w:p w14:paraId="3F3A6297" w14:textId="65CD6CB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selezionale la voce (1).</w:t>
      </w:r>
    </w:p>
    <w:p w14:paraId="3DE521A8" w14:textId="6AE4F70F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74B917B4" w14:textId="177C8C43" w:rsidR="0086252E" w:rsidRPr="00BE1E26" w:rsidRDefault="00FD6FA9" w:rsidP="005C0B1E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34D2AFF7">
            <wp:simplePos x="0" y="0"/>
            <wp:positionH relativeFrom="column">
              <wp:posOffset>3186430</wp:posOffset>
            </wp:positionH>
            <wp:positionV relativeFrom="paragraph">
              <wp:posOffset>877228</wp:posOffset>
            </wp:positionV>
            <wp:extent cx="3034665" cy="561975"/>
            <wp:effectExtent l="38100" t="38100" r="32385" b="47625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561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277"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2B047434">
            <wp:simplePos x="0" y="0"/>
            <wp:positionH relativeFrom="column">
              <wp:posOffset>31115</wp:posOffset>
            </wp:positionH>
            <wp:positionV relativeFrom="paragraph">
              <wp:posOffset>878547</wp:posOffset>
            </wp:positionV>
            <wp:extent cx="3034030" cy="547370"/>
            <wp:effectExtent l="38100" t="38100" r="44450" b="3302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3034030" cy="5473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0E02535" w14:textId="3330ACDA" w:rsidR="00894900" w:rsidRDefault="00894900" w:rsidP="006A1720">
      <w:pPr>
        <w:spacing w:before="120"/>
        <w:jc w:val="both"/>
        <w:rPr>
          <w:rFonts w:ascii="Arial Nova Light" w:hAnsi="Arial Nova Light"/>
          <w:color w:val="auto"/>
        </w:rPr>
      </w:pPr>
    </w:p>
    <w:p w14:paraId="78E35B3C" w14:textId="37CAB204" w:rsidR="005E0277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4FA4D033">
            <wp:simplePos x="0" y="0"/>
            <wp:positionH relativeFrom="column">
              <wp:posOffset>1369060</wp:posOffset>
            </wp:positionH>
            <wp:positionV relativeFrom="paragraph">
              <wp:posOffset>74295</wp:posOffset>
            </wp:positionV>
            <wp:extent cx="3248660" cy="1160145"/>
            <wp:effectExtent l="38100" t="38100" r="46990" b="40005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160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7B77C8B8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1EF04AB6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voce Registrazione permette di creare un account, in modo da poter accedere alle aree riservate dall’app. </w:t>
      </w:r>
    </w:p>
    <w:p w14:paraId="38EBF83B" w14:textId="77777777" w:rsidR="00C1505F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 account è necessario inserire nome, cognome, codice fiscale e indirizzo e-mail. </w:t>
      </w:r>
    </w:p>
    <w:p w14:paraId="5D3F0CEE" w14:textId="3C2A2C22" w:rsidR="00072633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Viene poi fornita la possibilità di inserire la password che si desidera o, alternativamente, di generarne una casuale. Nel secondo caso </w:t>
      </w:r>
      <w:r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21FAE9A9">
            <wp:simplePos x="0" y="0"/>
            <wp:positionH relativeFrom="column">
              <wp:posOffset>1134745</wp:posOffset>
            </wp:positionH>
            <wp:positionV relativeFrom="paragraph">
              <wp:posOffset>157480</wp:posOffset>
            </wp:positionV>
            <wp:extent cx="4062730" cy="650875"/>
            <wp:effectExtent l="38100" t="38100" r="33020" b="3492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"/>
                    <a:stretch/>
                  </pic:blipFill>
                  <pic:spPr bwMode="auto">
                    <a:xfrm>
                      <a:off x="0" y="0"/>
                      <a:ext cx="4062730" cy="650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7D0B9D54" w14:textId="77777777" w:rsidR="00F36E07" w:rsidRPr="00F36E07" w:rsidRDefault="00F36E07" w:rsidP="00F36E07">
      <w:pPr>
        <w:spacing w:before="120"/>
        <w:rPr>
          <w:color w:val="auto"/>
        </w:rPr>
      </w:pPr>
      <w:r w:rsidRPr="00F36E07">
        <w:rPr>
          <w:color w:val="auto"/>
        </w:rPr>
        <w:t xml:space="preserve"> </w:t>
      </w:r>
    </w:p>
    <w:p w14:paraId="419F9F45" w14:textId="77777777" w:rsidR="00F36E07" w:rsidRPr="00F36E07" w:rsidRDefault="00F36E07" w:rsidP="00F36E07">
      <w:pPr>
        <w:spacing w:before="120"/>
        <w:rPr>
          <w:color w:val="auto"/>
        </w:rPr>
      </w:pPr>
    </w:p>
    <w:p w14:paraId="00B249AA" w14:textId="0EF093F2" w:rsidR="008F49E1" w:rsidRPr="008A205D" w:rsidRDefault="00F36E07" w:rsidP="00421B5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che l’utente si è registrato ricomparirà il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0A427A55">
            <wp:simplePos x="0" y="0"/>
            <wp:positionH relativeFrom="column">
              <wp:posOffset>1605626</wp:posOffset>
            </wp:positionH>
            <wp:positionV relativeFrom="paragraph">
              <wp:posOffset>172085</wp:posOffset>
            </wp:positionV>
            <wp:extent cx="2903220" cy="575310"/>
            <wp:effectExtent l="38100" t="38100" r="30480" b="3429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75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6C4AA790" w14:textId="77777777" w:rsidR="00072633" w:rsidRDefault="00072633" w:rsidP="008F49E1">
      <w:pPr>
        <w:rPr>
          <w:color w:val="auto"/>
        </w:rPr>
      </w:pPr>
    </w:p>
    <w:p w14:paraId="71CE1873" w14:textId="77777777" w:rsidR="00072633" w:rsidRDefault="00072633" w:rsidP="00C1505F">
      <w:pPr>
        <w:spacing w:before="120"/>
        <w:rPr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777777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>: all’interno di questa sezione potrete digitare una sequenza di caratteri; verrà quindi visualizzata una lista di tutti i brani che contengono all’interno del titolo ciò che è stato ricercato.</w:t>
      </w:r>
    </w:p>
    <w:p w14:paraId="49EE8BCF" w14:textId="77777777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77777777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>: all’interno di questa sezione vi sarà 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26A76B6" wp14:editId="79A204FE">
            <wp:simplePos x="0" y="0"/>
            <wp:positionH relativeFrom="column">
              <wp:posOffset>1504950</wp:posOffset>
            </wp:positionH>
            <wp:positionV relativeFrom="paragraph">
              <wp:posOffset>144627</wp:posOffset>
            </wp:positionV>
            <wp:extent cx="3167380" cy="725805"/>
            <wp:effectExtent l="38100" t="38100" r="33020" b="36195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7258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1DAF3D9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7C9BB53" w14:textId="71929E59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712443C7" w14:textId="79F3ADFB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20D1B09F" w:rsidR="001B281C" w:rsidRDefault="00C1505F" w:rsidP="001B281C">
      <w:pPr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45280" behindDoc="0" locked="0" layoutInCell="1" allowOverlap="1" wp14:anchorId="1EA0F691" wp14:editId="064C2AAC">
            <wp:simplePos x="0" y="0"/>
            <wp:positionH relativeFrom="column">
              <wp:posOffset>124460</wp:posOffset>
            </wp:positionH>
            <wp:positionV relativeFrom="paragraph">
              <wp:posOffset>177515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35BC3CAC">
                <wp:simplePos x="0" y="0"/>
                <wp:positionH relativeFrom="column">
                  <wp:posOffset>-31268</wp:posOffset>
                </wp:positionH>
                <wp:positionV relativeFrom="paragraph">
                  <wp:posOffset>73529</wp:posOffset>
                </wp:positionV>
                <wp:extent cx="6163003" cy="1188720"/>
                <wp:effectExtent l="38100" t="38100" r="123825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003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-2.45pt;margin-top:5.8pt;width:485.3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27FEC79F" w14:textId="77777777" w:rsidR="00C1505F" w:rsidRDefault="00C1505F" w:rsidP="00332402">
      <w:pPr>
        <w:spacing w:before="600" w:after="200"/>
        <w:jc w:val="both"/>
        <w:rPr>
          <w:rFonts w:ascii="Arial Nova Light" w:hAnsi="Arial Nova Light"/>
          <w:color w:val="auto"/>
        </w:rPr>
      </w:pPr>
    </w:p>
    <w:p w14:paraId="6C7662B5" w14:textId="57A675B7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vi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Pr="00DE79E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5C764912">
            <wp:simplePos x="0" y="0"/>
            <wp:positionH relativeFrom="column">
              <wp:posOffset>1293495</wp:posOffset>
            </wp:positionH>
            <wp:positionV relativeFrom="paragraph">
              <wp:posOffset>133450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6849C4DB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Si può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40D71581" w14:textId="4BBCB715" w:rsidR="008F49E1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176BA3B5">
            <wp:simplePos x="0" y="0"/>
            <wp:positionH relativeFrom="column">
              <wp:posOffset>842010</wp:posOffset>
            </wp:positionH>
            <wp:positionV relativeFrom="paragraph">
              <wp:posOffset>214381</wp:posOffset>
            </wp:positionV>
            <wp:extent cx="4486910" cy="1102995"/>
            <wp:effectExtent l="38100" t="38100" r="46990" b="4000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102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7295885D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B0080E2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1823FB6A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Recensisci una o più canzoni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3FA09716" w14:textId="77777777" w:rsidR="000173E9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Comparirà inizialmente un prospetto delle proprie raccolte e verrà richiesto di digitare il nome della playlist che si vuole selezionare. Successivamente bisogna inserire l’ID della canzone che si vuole recensire. 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67DA96F9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7F906825">
            <wp:simplePos x="0" y="0"/>
            <wp:positionH relativeFrom="column">
              <wp:posOffset>34290</wp:posOffset>
            </wp:positionH>
            <wp:positionV relativeFrom="paragraph">
              <wp:posOffset>734151</wp:posOffset>
            </wp:positionV>
            <wp:extent cx="6096000" cy="1545590"/>
            <wp:effectExtent l="38100" t="38100" r="38100" b="3556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455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una nota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Default="003D6119" w:rsidP="00BB7EB1">
      <w:pPr>
        <w:spacing w:before="360"/>
        <w:jc w:val="both"/>
        <w:rPr>
          <w:rFonts w:ascii="Arial Nova Light" w:hAnsi="Arial Nova Light"/>
          <w:color w:val="auto"/>
          <w:sz w:val="24"/>
          <w:szCs w:val="20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2424FAD6" w14:textId="77777777" w:rsidR="005835BF" w:rsidRPr="005835BF" w:rsidRDefault="005835BF" w:rsidP="005835BF">
      <w:pPr>
        <w:spacing w:before="120"/>
        <w:jc w:val="both"/>
        <w:rPr>
          <w:rFonts w:ascii="Arial Nova Light" w:hAnsi="Arial Nova Light"/>
          <w:color w:val="auto"/>
        </w:rPr>
      </w:pP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45110739" w14:textId="170AF975" w:rsidR="008F49E1" w:rsidRDefault="00B85270" w:rsidP="004B2D61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6BCCA590" w14:textId="10035838" w:rsidR="00E72E08" w:rsidRPr="00C267F9" w:rsidRDefault="00E72E08" w:rsidP="00E72E08">
      <w:pPr>
        <w:jc w:val="both"/>
        <w:rPr>
          <w:rFonts w:ascii="Arial Nova Light" w:hAnsi="Arial Nova Light"/>
          <w:color w:val="auto"/>
          <w:sz w:val="20"/>
          <w:szCs w:val="16"/>
        </w:rPr>
      </w:pPr>
    </w:p>
    <w:p w14:paraId="425C7EB3" w14:textId="5FE3110C" w:rsidR="002C3785" w:rsidRDefault="00D6537E" w:rsidP="002C3785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651930" w:rsidRPr="008A205D">
        <w:rPr>
          <w:rFonts w:ascii="Arial Nova Light" w:hAnsi="Arial Nova Light"/>
          <w:color w:val="auto"/>
        </w:rPr>
        <w:t>, che potete trovare nella prima colonna della lista.</w:t>
      </w:r>
      <w:r w:rsidR="002C3785" w:rsidRPr="002C3785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t xml:space="preserve"> </w:t>
      </w:r>
      <w:r w:rsidR="002C3785" w:rsidRPr="008A205D">
        <w:rPr>
          <w:rFonts w:ascii="Arial Nova Light" w:hAnsi="Arial Nova Light"/>
          <w:color w:val="auto"/>
        </w:rPr>
        <w:t>Sarà inoltre possibile visualizzare una lista di tutti i commenti rilasciati dagli utenti, rispondendo in modo affermativo (</w:t>
      </w:r>
      <w:r w:rsidR="002C3785" w:rsidRPr="008A205D">
        <w:rPr>
          <w:rFonts w:ascii="Arial Nova Light" w:hAnsi="Arial Nova Light"/>
          <w:i/>
          <w:iCs/>
          <w:color w:val="auto"/>
        </w:rPr>
        <w:t>“yes”/ “y”</w:t>
      </w:r>
      <w:r w:rsidR="002C3785" w:rsidRPr="008A205D">
        <w:rPr>
          <w:rFonts w:ascii="Arial Nova Light" w:hAnsi="Arial Nova Light"/>
          <w:color w:val="auto"/>
        </w:rPr>
        <w:t xml:space="preserve"> ) alla richiesta riportata al di sotto del report</w:t>
      </w:r>
      <w:r w:rsidR="002C3785">
        <w:rPr>
          <w:rFonts w:ascii="Arial Nova Light" w:hAnsi="Arial Nova Light"/>
          <w:color w:val="auto"/>
        </w:rPr>
        <w:t>.</w:t>
      </w:r>
    </w:p>
    <w:p w14:paraId="2FC4D6DE" w14:textId="6FA7BD8C" w:rsidR="00291094" w:rsidRPr="008A205D" w:rsidRDefault="00291094" w:rsidP="00E72E08">
      <w:pPr>
        <w:spacing w:after="120"/>
        <w:jc w:val="both"/>
        <w:rPr>
          <w:rFonts w:ascii="Arial Nova Light" w:hAnsi="Arial Nova Light"/>
          <w:color w:val="auto"/>
        </w:rPr>
      </w:pPr>
    </w:p>
    <w:p w14:paraId="4DC3A5F3" w14:textId="023C5FF1" w:rsidR="003B5CFA" w:rsidRDefault="00374F2D" w:rsidP="008F49E1">
      <w:pPr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80768" behindDoc="0" locked="0" layoutInCell="1" allowOverlap="1" wp14:anchorId="2698923B" wp14:editId="1A35B842">
            <wp:simplePos x="0" y="0"/>
            <wp:positionH relativeFrom="column">
              <wp:posOffset>-92075</wp:posOffset>
            </wp:positionH>
            <wp:positionV relativeFrom="paragraph">
              <wp:posOffset>41275</wp:posOffset>
            </wp:positionV>
            <wp:extent cx="4607560" cy="2532380"/>
            <wp:effectExtent l="38100" t="38100" r="45085" b="450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3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465C" w14:textId="4540E6B4" w:rsidR="0046660C" w:rsidRDefault="002C3785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7883DBF8">
                <wp:simplePos x="0" y="0"/>
                <wp:positionH relativeFrom="column">
                  <wp:posOffset>-45703</wp:posOffset>
                </wp:positionH>
                <wp:positionV relativeFrom="paragraph">
                  <wp:posOffset>328930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79AE8" id="Ovale 15" o:spid="_x0000_s1026" style="position:absolute;margin-left:-3.6pt;margin-top:25.9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" filled="f" strokecolor="#a4063e [3204]" strokeweight="2pt"/>
            </w:pict>
          </mc:Fallback>
        </mc:AlternateContent>
      </w:r>
    </w:p>
    <w:p w14:paraId="46818FAE" w14:textId="660BD7D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34B3D47" w14:textId="0445989E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009305C9">
                <wp:simplePos x="0" y="0"/>
                <wp:positionH relativeFrom="column">
                  <wp:posOffset>1456055</wp:posOffset>
                </wp:positionH>
                <wp:positionV relativeFrom="paragraph">
                  <wp:posOffset>297832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A81DC" id="Ovale 16" o:spid="_x0000_s1026" style="position:absolute;margin-left:114.65pt;margin-top:23.4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" filled="f" strokecolor="#a4063e [3204]" strokeweight="2pt"/>
            </w:pict>
          </mc:Fallback>
        </mc:AlternateContent>
      </w:r>
    </w:p>
    <w:p w14:paraId="0A8FDEF5" w14:textId="0EDDAD12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7BD98DAA">
                <wp:simplePos x="0" y="0"/>
                <wp:positionH relativeFrom="column">
                  <wp:posOffset>1846580</wp:posOffset>
                </wp:positionH>
                <wp:positionV relativeFrom="paragraph">
                  <wp:posOffset>197502</wp:posOffset>
                </wp:positionV>
                <wp:extent cx="189471" cy="952637"/>
                <wp:effectExtent l="0" t="19050" r="20320" b="1905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71" cy="952637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C461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45.4pt;margin-top:15.55pt;width:14.9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" adj="358" strokecolor="#a4063e [3204]" strokeweight="2.25pt"/>
            </w:pict>
          </mc:Fallback>
        </mc:AlternateContent>
      </w:r>
    </w:p>
    <w:p w14:paraId="73B306FC" w14:textId="238CD714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7FA8EC65">
                <wp:simplePos x="0" y="0"/>
                <wp:positionH relativeFrom="column">
                  <wp:posOffset>2035810</wp:posOffset>
                </wp:positionH>
                <wp:positionV relativeFrom="paragraph">
                  <wp:posOffset>173372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72C1" id="Casella di testo 18" o:spid="_x0000_s1034" type="#_x0000_t202" style="position:absolute;margin-left:160.3pt;margin-top:13.65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0150D2AC" w14:textId="403435EC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85BC4A2" w14:textId="77777777" w:rsidR="002C3785" w:rsidRDefault="002C3785" w:rsidP="002C3785">
      <w:pPr>
        <w:spacing w:before="120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88288" behindDoc="0" locked="0" layoutInCell="1" allowOverlap="1" wp14:anchorId="4090EE29" wp14:editId="3ABA0E64">
            <wp:simplePos x="0" y="0"/>
            <wp:positionH relativeFrom="column">
              <wp:posOffset>3632711</wp:posOffset>
            </wp:positionH>
            <wp:positionV relativeFrom="paragraph">
              <wp:posOffset>247650</wp:posOffset>
            </wp:positionV>
            <wp:extent cx="2319020" cy="2493010"/>
            <wp:effectExtent l="38100" t="38100" r="41275" b="45720"/>
            <wp:wrapSquare wrapText="bothSides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4930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3A491" w14:textId="49F0836C" w:rsidR="0042436E" w:rsidRDefault="001A7F46" w:rsidP="002C3785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 xml:space="preserve">n” </w:t>
      </w:r>
      <w:r w:rsidR="00BB3D39">
        <w:rPr>
          <w:rFonts w:ascii="Arial Nova Light" w:hAnsi="Arial Nova Light"/>
          <w:color w:val="auto"/>
        </w:rPr>
        <w:t>potrete tornare</w:t>
      </w:r>
      <w:r w:rsidRPr="008A205D">
        <w:rPr>
          <w:rFonts w:ascii="Arial Nova Light" w:hAnsi="Arial Nova Light"/>
          <w:color w:val="auto"/>
        </w:rPr>
        <w:t xml:space="preserve"> alla schermata principale.</w:t>
      </w:r>
    </w:p>
    <w:p w14:paraId="11183117" w14:textId="77777777" w:rsidR="002C3785" w:rsidRDefault="002C3785" w:rsidP="001D5ED8">
      <w:pPr>
        <w:spacing w:before="240"/>
        <w:jc w:val="both"/>
        <w:rPr>
          <w:rFonts w:ascii="Arial Nova Light" w:hAnsi="Arial Nova Light"/>
          <w:color w:val="auto"/>
        </w:rPr>
      </w:pPr>
    </w:p>
    <w:p w14:paraId="1779D42A" w14:textId="77777777" w:rsidR="002C3785" w:rsidRPr="00E72E08" w:rsidRDefault="002C3785" w:rsidP="00052C0B">
      <w:pPr>
        <w:jc w:val="both"/>
        <w:rPr>
          <w:rFonts w:ascii="Arial Nova Light" w:hAnsi="Arial Nova Light"/>
          <w:color w:val="auto"/>
        </w:rPr>
      </w:pPr>
    </w:p>
    <w:p w14:paraId="33014AD8" w14:textId="6A6BCB13" w:rsidR="00362B78" w:rsidRPr="008F49E1" w:rsidRDefault="00E72E08" w:rsidP="00362B78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5C042C6" w14:textId="3C3B8EC2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22946C09" w14:textId="5089D84C" w:rsidR="00362B78" w:rsidRPr="00052C0B" w:rsidRDefault="00BB3D39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56544" behindDoc="0" locked="0" layoutInCell="1" allowOverlap="1" wp14:anchorId="16F08462" wp14:editId="2D41F9D6">
            <wp:simplePos x="0" y="0"/>
            <wp:positionH relativeFrom="column">
              <wp:posOffset>22225</wp:posOffset>
            </wp:positionH>
            <wp:positionV relativeFrom="paragraph">
              <wp:posOffset>1176888</wp:posOffset>
            </wp:positionV>
            <wp:extent cx="6038850" cy="1123950"/>
            <wp:effectExtent l="38100" t="38100" r="38100" b="3810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961"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>di inserire il nome della playlist che si vuole selezionare. In seguito, comparirà una tabella in cui sono presenti i brani della propria playlist, con la quale si potrà esaminare la media dei punteggi ottenuti da ciascun brano e il numero totale delle recensioni</w:t>
      </w:r>
      <w:r w:rsidR="002B6DCB">
        <w:rPr>
          <w:rFonts w:ascii="Arial Nova Light" w:hAnsi="Arial Nova Light"/>
          <w:color w:val="auto"/>
        </w:rPr>
        <w:t>.</w:t>
      </w:r>
    </w:p>
    <w:p w14:paraId="44EBF820" w14:textId="6BA1A2D2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4D15CC53" w14:textId="77777777" w:rsidR="00DE79EC" w:rsidRDefault="00DE79EC" w:rsidP="00293843">
      <w:pPr>
        <w:spacing w:before="120"/>
        <w:rPr>
          <w:rFonts w:ascii="Arial Nova Light" w:hAnsi="Arial Nova Light"/>
          <w:color w:val="auto"/>
        </w:rPr>
      </w:pPr>
    </w:p>
    <w:p w14:paraId="059B56D4" w14:textId="737D341A" w:rsidR="00DE79EC" w:rsidRPr="00DE79EC" w:rsidRDefault="00DE79EC" w:rsidP="00195D37">
      <w:pPr>
        <w:spacing w:before="120" w:after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Data set di test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1BF06CCE" w14:textId="2544B738" w:rsidR="00943D31" w:rsidRPr="00046BE0" w:rsidRDefault="00627B8C" w:rsidP="00943D31">
      <w:pPr>
        <w:pStyle w:val="Paragrafoelenco"/>
        <w:numPr>
          <w:ilvl w:val="0"/>
          <w:numId w:val="15"/>
        </w:num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Franklin Gothic Book" w:eastAsia="SimSun" w:hAnsi="Franklin Gothic Book" w:cs="Times New Roman"/>
          <w:b/>
          <w:bCs/>
          <w:noProof/>
          <w:color w:val="37393C" w:themeColor="background2" w:themeShade="40"/>
        </w:rPr>
        <w:drawing>
          <wp:anchor distT="0" distB="0" distL="114300" distR="114300" simplePos="0" relativeHeight="251794432" behindDoc="0" locked="0" layoutInCell="1" allowOverlap="1" wp14:anchorId="1B6CE3E4" wp14:editId="0A1DB96A">
            <wp:simplePos x="0" y="0"/>
            <wp:positionH relativeFrom="column">
              <wp:posOffset>-666420</wp:posOffset>
            </wp:positionH>
            <wp:positionV relativeFrom="paragraph">
              <wp:posOffset>228600</wp:posOffset>
            </wp:positionV>
            <wp:extent cx="7440930" cy="1455420"/>
            <wp:effectExtent l="0" t="0" r="7620" b="0"/>
            <wp:wrapSquare wrapText="bothSides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046BE0"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  <w:t>Utenti</w:t>
      </w:r>
    </w:p>
    <w:p w14:paraId="4F44EA0C" w14:textId="10CE99ED" w:rsidR="00943D31" w:rsidRDefault="00943D31" w:rsidP="00943D31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EA667C" w14:textId="7E620108" w:rsidR="00943D31" w:rsidRDefault="00943D31" w:rsidP="00293843">
      <w:pPr>
        <w:pStyle w:val="Paragrafoelenco"/>
        <w:numPr>
          <w:ilvl w:val="0"/>
          <w:numId w:val="15"/>
        </w:num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90336" behindDoc="0" locked="0" layoutInCell="1" allowOverlap="1" wp14:anchorId="17FC1160" wp14:editId="2E79CA7E">
            <wp:simplePos x="0" y="0"/>
            <wp:positionH relativeFrom="column">
              <wp:posOffset>-3810</wp:posOffset>
            </wp:positionH>
            <wp:positionV relativeFrom="paragraph">
              <wp:posOffset>265430</wp:posOffset>
            </wp:positionV>
            <wp:extent cx="6087745" cy="1786255"/>
            <wp:effectExtent l="0" t="0" r="8255" b="4445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  <w:t>Canzoni</w:t>
      </w:r>
    </w:p>
    <w:p w14:paraId="32A32E3C" w14:textId="58693814" w:rsidR="00943D31" w:rsidRDefault="005028C9" w:rsidP="00943D31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20487D" wp14:editId="185AFB48">
                <wp:simplePos x="0" y="0"/>
                <wp:positionH relativeFrom="column">
                  <wp:posOffset>-5080</wp:posOffset>
                </wp:positionH>
                <wp:positionV relativeFrom="paragraph">
                  <wp:posOffset>2024248</wp:posOffset>
                </wp:positionV>
                <wp:extent cx="6162675" cy="710046"/>
                <wp:effectExtent l="38100" t="38100" r="123825" b="109220"/>
                <wp:wrapNone/>
                <wp:docPr id="54" name="Rettangolo con angoli arrotondat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7100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A4FCD" w14:textId="77777777" w:rsidR="005028C9" w:rsidRPr="00BE2D1B" w:rsidRDefault="005028C9" w:rsidP="005028C9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50F15D37" w14:textId="77777777" w:rsidR="005028C9" w:rsidRPr="00C73341" w:rsidRDefault="005028C9" w:rsidP="005028C9">
                            <w:pP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</w:pPr>
                            <w:r w:rsidRPr="00C73341"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>Il dataset</w:t>
                            </w:r>
                            <w: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 xml:space="preserve"> delle canzoni presenti all’interno dell’applicazione è di 5.000 brani.</w:t>
                            </w:r>
                          </w:p>
                          <w:p w14:paraId="75C463BB" w14:textId="7C2ACDA8" w:rsidR="005028C9" w:rsidRPr="008A205D" w:rsidRDefault="005028C9" w:rsidP="005028C9">
                            <w:pPr>
                              <w:rPr>
                                <w:color w:val="161718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7D" id="Rettangolo con angoli arrotondati 54" o:spid="_x0000_s1035" style="position:absolute;margin-left:-.4pt;margin-top:159.4pt;width:485.25pt;height:55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59AA4FCD" w14:textId="77777777" w:rsidR="005028C9" w:rsidRPr="00BE2D1B" w:rsidRDefault="005028C9" w:rsidP="005028C9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50F15D37" w14:textId="77777777" w:rsidR="005028C9" w:rsidRPr="00C73341" w:rsidRDefault="005028C9" w:rsidP="005028C9">
                      <w:pP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</w:pPr>
                      <w:r w:rsidRPr="00C73341"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>Il dataset</w:t>
                      </w:r>
                      <w: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 xml:space="preserve"> delle canzoni presenti all’interno dell’applicazione è di 5.000 brani.</w:t>
                      </w:r>
                    </w:p>
                    <w:p w14:paraId="75C463BB" w14:textId="7C2ACDA8" w:rsidR="005028C9" w:rsidRPr="008A205D" w:rsidRDefault="005028C9" w:rsidP="005028C9">
                      <w:pPr>
                        <w:rPr>
                          <w:color w:val="161718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FA820C3" w14:textId="0EBA7ACB" w:rsidR="00C02965" w:rsidRDefault="005028C9" w:rsidP="00293843">
      <w:pPr>
        <w:spacing w:before="120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93408" behindDoc="0" locked="0" layoutInCell="1" allowOverlap="1" wp14:anchorId="4584FC15" wp14:editId="64564C52">
            <wp:simplePos x="0" y="0"/>
            <wp:positionH relativeFrom="column">
              <wp:posOffset>155575</wp:posOffset>
            </wp:positionH>
            <wp:positionV relativeFrom="paragraph">
              <wp:posOffset>51245</wp:posOffset>
            </wp:positionV>
            <wp:extent cx="254000" cy="254000"/>
            <wp:effectExtent l="0" t="0" r="0" b="0"/>
            <wp:wrapSquare wrapText="bothSides"/>
            <wp:docPr id="62" name="Elemento grafico 6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D451" w14:textId="0C5718AB" w:rsidR="00C02965" w:rsidRDefault="00C02965" w:rsidP="00293843">
      <w:pPr>
        <w:spacing w:before="120"/>
        <w:rPr>
          <w:rFonts w:ascii="Arial Nova Light" w:hAnsi="Arial Nova Light"/>
          <w:color w:val="auto"/>
        </w:rPr>
      </w:pPr>
    </w:p>
    <w:p w14:paraId="4055EA42" w14:textId="28043D63" w:rsidR="00BD18F6" w:rsidRDefault="00412A5B" w:rsidP="00412A5B">
      <w:pPr>
        <w:spacing w:before="240"/>
        <w:rPr>
          <w:rFonts w:ascii="Arial Nova Light" w:hAnsi="Arial Nova Light"/>
          <w:color w:val="auto"/>
        </w:rPr>
      </w:pPr>
      <w:r w:rsidRPr="00412A5B">
        <w:rPr>
          <w:rFonts w:ascii="Arial Nova Light" w:hAnsi="Arial Nova Light"/>
          <w:color w:val="auto"/>
        </w:rPr>
        <w:t xml:space="preserve"> </w:t>
      </w:r>
    </w:p>
    <w:p w14:paraId="7979A760" w14:textId="5D75E078" w:rsidR="002B6DCB" w:rsidRPr="008A205D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7F4D89DF" w14:textId="2017A562" w:rsidR="00D11810" w:rsidRPr="008A205D" w:rsidRDefault="007B343A" w:rsidP="003B5CFA">
      <w:pPr>
        <w:spacing w:before="24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A62698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3B5CFA" w:rsidRPr="008A205D">
        <w:rPr>
          <w:rFonts w:ascii="Arial Nova Light" w:hAnsi="Arial Nova Light"/>
          <w:color w:val="auto"/>
        </w:rPr>
        <w:t>Spiegazione.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3E50D9EE" w14:textId="3EC56357" w:rsidR="007B343A" w:rsidRDefault="007B343A" w:rsidP="00D11810">
      <w:pPr>
        <w:rPr>
          <w:color w:val="auto"/>
        </w:rPr>
      </w:pPr>
    </w:p>
    <w:p w14:paraId="3580DF51" w14:textId="77777777" w:rsidR="007B343A" w:rsidRPr="009863F5" w:rsidRDefault="007B343A" w:rsidP="00D11810">
      <w:pPr>
        <w:rPr>
          <w:color w:val="auto"/>
          <w:u w:val="single"/>
        </w:rPr>
      </w:pPr>
    </w:p>
    <w:p w14:paraId="560F8414" w14:textId="77777777" w:rsidR="009863F5" w:rsidRDefault="009863F5" w:rsidP="00D11810">
      <w:pPr>
        <w:rPr>
          <w:color w:val="auto"/>
        </w:rPr>
      </w:pPr>
    </w:p>
    <w:p w14:paraId="4E18660E" w14:textId="77777777" w:rsidR="009863F5" w:rsidRDefault="009863F5" w:rsidP="00D11810">
      <w:pPr>
        <w:rPr>
          <w:color w:val="auto"/>
        </w:rPr>
      </w:pPr>
    </w:p>
    <w:p w14:paraId="17FD1EE2" w14:textId="77777777" w:rsidR="009863F5" w:rsidRDefault="009863F5" w:rsidP="00D11810">
      <w:pPr>
        <w:rPr>
          <w:color w:val="auto"/>
        </w:rPr>
      </w:pPr>
    </w:p>
    <w:p w14:paraId="7B50DC1E" w14:textId="77777777" w:rsidR="009863F5" w:rsidRDefault="009863F5" w:rsidP="00D11810">
      <w:pPr>
        <w:rPr>
          <w:color w:val="auto"/>
        </w:rPr>
      </w:pPr>
    </w:p>
    <w:p w14:paraId="2EA51EDB" w14:textId="77777777" w:rsidR="009863F5" w:rsidRDefault="009863F5" w:rsidP="00D11810">
      <w:pPr>
        <w:rPr>
          <w:color w:val="auto"/>
        </w:rPr>
      </w:pPr>
    </w:p>
    <w:p w14:paraId="29DFF33D" w14:textId="77777777" w:rsidR="009863F5" w:rsidRDefault="009863F5" w:rsidP="00D11810">
      <w:pPr>
        <w:rPr>
          <w:color w:val="auto"/>
        </w:rPr>
      </w:pPr>
    </w:p>
    <w:p w14:paraId="3762E08C" w14:textId="77777777" w:rsidR="009863F5" w:rsidRDefault="009863F5" w:rsidP="00D11810">
      <w:pPr>
        <w:rPr>
          <w:color w:val="auto"/>
        </w:rPr>
      </w:pPr>
    </w:p>
    <w:p w14:paraId="5CAF298B" w14:textId="77777777" w:rsidR="00D11810" w:rsidRDefault="00D11810" w:rsidP="00D11810">
      <w:pPr>
        <w:rPr>
          <w:color w:val="auto"/>
        </w:rPr>
      </w:pPr>
    </w:p>
    <w:p w14:paraId="7FABEAF7" w14:textId="77777777" w:rsidR="000E4BAB" w:rsidRDefault="000E4BAB" w:rsidP="00D11810">
      <w:pPr>
        <w:rPr>
          <w:color w:val="auto"/>
        </w:rPr>
      </w:pPr>
    </w:p>
    <w:p w14:paraId="25573881" w14:textId="77777777" w:rsidR="000E4BAB" w:rsidRDefault="000E4BAB" w:rsidP="00D11810">
      <w:pPr>
        <w:rPr>
          <w:color w:val="auto"/>
        </w:rPr>
      </w:pPr>
    </w:p>
    <w:p w14:paraId="6F4FE793" w14:textId="33F3CFC4" w:rsidR="007B343A" w:rsidRPr="0030020F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  <w:lang w:val="de-DE"/>
        </w:rPr>
      </w:pPr>
      <w:r w:rsidRPr="0030020F">
        <w:rPr>
          <w:rFonts w:asciiTheme="majorHAnsi" w:hAnsiTheme="majorHAnsi"/>
          <w:b/>
          <w:bCs/>
          <w:color w:val="auto"/>
          <w:sz w:val="52"/>
          <w:szCs w:val="52"/>
          <w:lang w:val="de-DE"/>
        </w:rPr>
        <w:t>Sitografia</w:t>
      </w:r>
    </w:p>
    <w:p w14:paraId="12DEB499" w14:textId="426EEFDA" w:rsidR="00D11810" w:rsidRPr="00802AC7" w:rsidRDefault="007B343A" w:rsidP="003B5CFA">
      <w:pPr>
        <w:spacing w:before="240"/>
        <w:rPr>
          <w:rFonts w:ascii="Arial Nova Light" w:hAnsi="Arial Nova Light"/>
          <w:i/>
          <w:iCs/>
          <w:color w:val="auto"/>
        </w:rPr>
      </w:pPr>
      <w:r w:rsidRPr="00802AC7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F44A10" wp14:editId="2B7663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8A84A" id="Connettore diritto 2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8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" strokecolor="#a4063e [3204]" strokeweight="1.5pt"/>
            </w:pict>
          </mc:Fallback>
        </mc:AlternateContent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proofErr w:type="spellStart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>QtSpim</w:t>
      </w:r>
      <w:proofErr w:type="spellEnd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 Simulator, Online: www.xyz.com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br/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r w:rsidR="009863F5" w:rsidRPr="00802AC7">
        <w:rPr>
          <w:rFonts w:ascii="Arial Nova Light" w:hAnsi="Arial Nova Light"/>
          <w:i/>
          <w:iCs/>
          <w:color w:val="auto"/>
        </w:rPr>
        <w:t>M. Rossi, "Come fare un progetto software", nome rivista, anno</w:t>
      </w:r>
    </w:p>
    <w:p w14:paraId="1AB19C2A" w14:textId="77777777" w:rsidR="009863F5" w:rsidRPr="003B5CFA" w:rsidRDefault="009863F5" w:rsidP="003B5CFA">
      <w:pPr>
        <w:spacing w:before="240"/>
        <w:rPr>
          <w:rFonts w:asciiTheme="majorHAnsi" w:hAnsiTheme="majorHAnsi"/>
          <w:b/>
          <w:bCs/>
          <w:color w:val="auto"/>
          <w:sz w:val="52"/>
          <w:szCs w:val="52"/>
        </w:rPr>
      </w:pPr>
    </w:p>
    <w:p w14:paraId="2133D75D" w14:textId="77777777" w:rsidR="00883F95" w:rsidRDefault="00883F95" w:rsidP="00D11810">
      <w:pPr>
        <w:rPr>
          <w:color w:val="auto"/>
        </w:rPr>
      </w:pPr>
    </w:p>
    <w:p w14:paraId="2FC4BB7F" w14:textId="77777777" w:rsidR="00D11810" w:rsidRPr="00D11810" w:rsidRDefault="00D11810" w:rsidP="00A25593"/>
    <w:sectPr w:rsidR="00D11810" w:rsidRPr="00D11810" w:rsidSect="00B35382">
      <w:headerReference w:type="default" r:id="rId42"/>
      <w:footerReference w:type="default" r:id="rId43"/>
      <w:footerReference w:type="first" r:id="rId44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45CE2" w14:textId="77777777" w:rsidR="00D67CA4" w:rsidRDefault="00D67CA4" w:rsidP="004B7E44">
      <w:r>
        <w:separator/>
      </w:r>
    </w:p>
  </w:endnote>
  <w:endnote w:type="continuationSeparator" w:id="0">
    <w:p w14:paraId="3F7508AE" w14:textId="77777777" w:rsidR="00D67CA4" w:rsidRDefault="00D67CA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D11810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4D5154" w:themeFill="text1" w:themeFillTint="BF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6B862" w14:textId="77777777" w:rsidR="00D67CA4" w:rsidRDefault="00D67CA4" w:rsidP="004B7E44">
      <w:r>
        <w:separator/>
      </w:r>
    </w:p>
  </w:footnote>
  <w:footnote w:type="continuationSeparator" w:id="0">
    <w:p w14:paraId="3D724FC2" w14:textId="77777777" w:rsidR="00D67CA4" w:rsidRDefault="00D67CA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DF12B0B" wp14:editId="2EFDA73E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DF12B0B" id="Rettangolo 11" o:spid="_x0000_s103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5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DD480B"/>
    <w:multiLevelType w:val="hybridMultilevel"/>
    <w:tmpl w:val="2BB66FA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10"/>
  </w:num>
  <w:num w:numId="2" w16cid:durableId="1368918113">
    <w:abstractNumId w:val="6"/>
  </w:num>
  <w:num w:numId="3" w16cid:durableId="692460167">
    <w:abstractNumId w:val="2"/>
  </w:num>
  <w:num w:numId="4" w16cid:durableId="1560674483">
    <w:abstractNumId w:val="1"/>
  </w:num>
  <w:num w:numId="5" w16cid:durableId="1946108325">
    <w:abstractNumId w:val="3"/>
  </w:num>
  <w:num w:numId="6" w16cid:durableId="738135291">
    <w:abstractNumId w:val="0"/>
  </w:num>
  <w:num w:numId="7" w16cid:durableId="1005788481">
    <w:abstractNumId w:val="11"/>
  </w:num>
  <w:num w:numId="8" w16cid:durableId="1849054607">
    <w:abstractNumId w:val="5"/>
  </w:num>
  <w:num w:numId="9" w16cid:durableId="1266498760">
    <w:abstractNumId w:val="7"/>
  </w:num>
  <w:num w:numId="10" w16cid:durableId="1787772365">
    <w:abstractNumId w:val="9"/>
  </w:num>
  <w:num w:numId="11" w16cid:durableId="657223363">
    <w:abstractNumId w:val="13"/>
  </w:num>
  <w:num w:numId="12" w16cid:durableId="2051032403">
    <w:abstractNumId w:val="12"/>
  </w:num>
  <w:num w:numId="13" w16cid:durableId="1321932342">
    <w:abstractNumId w:val="4"/>
  </w:num>
  <w:num w:numId="14" w16cid:durableId="1791583057">
    <w:abstractNumId w:val="14"/>
  </w:num>
  <w:num w:numId="15" w16cid:durableId="1797674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52C0B"/>
    <w:rsid w:val="00072633"/>
    <w:rsid w:val="000A2D28"/>
    <w:rsid w:val="000B2051"/>
    <w:rsid w:val="000B59E8"/>
    <w:rsid w:val="000C3B81"/>
    <w:rsid w:val="000D4933"/>
    <w:rsid w:val="000E2D21"/>
    <w:rsid w:val="000E4BAB"/>
    <w:rsid w:val="000F5732"/>
    <w:rsid w:val="000F7AE8"/>
    <w:rsid w:val="00100112"/>
    <w:rsid w:val="00103948"/>
    <w:rsid w:val="001149C8"/>
    <w:rsid w:val="001379EB"/>
    <w:rsid w:val="00153112"/>
    <w:rsid w:val="0015513B"/>
    <w:rsid w:val="001908C7"/>
    <w:rsid w:val="00192BF0"/>
    <w:rsid w:val="00194DA7"/>
    <w:rsid w:val="00195D37"/>
    <w:rsid w:val="00196198"/>
    <w:rsid w:val="001A0CD8"/>
    <w:rsid w:val="001A7F46"/>
    <w:rsid w:val="001B281C"/>
    <w:rsid w:val="001B72CA"/>
    <w:rsid w:val="001B7A90"/>
    <w:rsid w:val="001D5ED8"/>
    <w:rsid w:val="001E1693"/>
    <w:rsid w:val="001E5F50"/>
    <w:rsid w:val="002028D2"/>
    <w:rsid w:val="00211335"/>
    <w:rsid w:val="00221C08"/>
    <w:rsid w:val="0023153A"/>
    <w:rsid w:val="00231945"/>
    <w:rsid w:val="00240EAD"/>
    <w:rsid w:val="00241E61"/>
    <w:rsid w:val="002424DD"/>
    <w:rsid w:val="00265805"/>
    <w:rsid w:val="00277686"/>
    <w:rsid w:val="00281B5F"/>
    <w:rsid w:val="002842D5"/>
    <w:rsid w:val="00291094"/>
    <w:rsid w:val="0029136D"/>
    <w:rsid w:val="00293843"/>
    <w:rsid w:val="00293B83"/>
    <w:rsid w:val="002A2AD4"/>
    <w:rsid w:val="002A3899"/>
    <w:rsid w:val="002B11F8"/>
    <w:rsid w:val="002B6DCB"/>
    <w:rsid w:val="002C3785"/>
    <w:rsid w:val="002D38C9"/>
    <w:rsid w:val="002F1AEC"/>
    <w:rsid w:val="002F35A3"/>
    <w:rsid w:val="0030020F"/>
    <w:rsid w:val="00305A50"/>
    <w:rsid w:val="00312381"/>
    <w:rsid w:val="00313C23"/>
    <w:rsid w:val="003179D3"/>
    <w:rsid w:val="00322FE2"/>
    <w:rsid w:val="00326D30"/>
    <w:rsid w:val="003312B8"/>
    <w:rsid w:val="00331792"/>
    <w:rsid w:val="00332402"/>
    <w:rsid w:val="00335C4E"/>
    <w:rsid w:val="003361D1"/>
    <w:rsid w:val="003509F7"/>
    <w:rsid w:val="003519B2"/>
    <w:rsid w:val="00362B78"/>
    <w:rsid w:val="00364B06"/>
    <w:rsid w:val="0037331F"/>
    <w:rsid w:val="00374F2D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2A5B"/>
    <w:rsid w:val="00414604"/>
    <w:rsid w:val="00414EC7"/>
    <w:rsid w:val="004159BA"/>
    <w:rsid w:val="004200C0"/>
    <w:rsid w:val="00420E8D"/>
    <w:rsid w:val="00421B5E"/>
    <w:rsid w:val="0042436E"/>
    <w:rsid w:val="0044330E"/>
    <w:rsid w:val="0046660C"/>
    <w:rsid w:val="004730D3"/>
    <w:rsid w:val="00496BAC"/>
    <w:rsid w:val="00497C55"/>
    <w:rsid w:val="004A3DD2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E54AC"/>
    <w:rsid w:val="004F2735"/>
    <w:rsid w:val="004F2B86"/>
    <w:rsid w:val="0050040F"/>
    <w:rsid w:val="005018FD"/>
    <w:rsid w:val="005028C9"/>
    <w:rsid w:val="00530318"/>
    <w:rsid w:val="00532C23"/>
    <w:rsid w:val="00535653"/>
    <w:rsid w:val="00552589"/>
    <w:rsid w:val="00581CFB"/>
    <w:rsid w:val="005835BF"/>
    <w:rsid w:val="00592F68"/>
    <w:rsid w:val="005A1E4E"/>
    <w:rsid w:val="005A718F"/>
    <w:rsid w:val="005B3F4F"/>
    <w:rsid w:val="005C0B1E"/>
    <w:rsid w:val="005C0F65"/>
    <w:rsid w:val="005E0277"/>
    <w:rsid w:val="005E0C74"/>
    <w:rsid w:val="005F0F8C"/>
    <w:rsid w:val="005F3680"/>
    <w:rsid w:val="005F4AA5"/>
    <w:rsid w:val="00612553"/>
    <w:rsid w:val="00627130"/>
    <w:rsid w:val="00627B8C"/>
    <w:rsid w:val="0063535F"/>
    <w:rsid w:val="00644561"/>
    <w:rsid w:val="00651930"/>
    <w:rsid w:val="006679DD"/>
    <w:rsid w:val="0067618D"/>
    <w:rsid w:val="006800A8"/>
    <w:rsid w:val="00680FF2"/>
    <w:rsid w:val="00682F00"/>
    <w:rsid w:val="00683EDF"/>
    <w:rsid w:val="0069375F"/>
    <w:rsid w:val="00694A39"/>
    <w:rsid w:val="006A1720"/>
    <w:rsid w:val="006A3CE7"/>
    <w:rsid w:val="006B5821"/>
    <w:rsid w:val="006B658E"/>
    <w:rsid w:val="006B6ADB"/>
    <w:rsid w:val="006C17A4"/>
    <w:rsid w:val="006C35E3"/>
    <w:rsid w:val="006C569F"/>
    <w:rsid w:val="006C7404"/>
    <w:rsid w:val="006D12EC"/>
    <w:rsid w:val="006D17C6"/>
    <w:rsid w:val="006D36E5"/>
    <w:rsid w:val="006D5FEF"/>
    <w:rsid w:val="00710685"/>
    <w:rsid w:val="0071084F"/>
    <w:rsid w:val="00717BF7"/>
    <w:rsid w:val="00722905"/>
    <w:rsid w:val="0073021F"/>
    <w:rsid w:val="00736F22"/>
    <w:rsid w:val="007416C3"/>
    <w:rsid w:val="0074294E"/>
    <w:rsid w:val="00742E0F"/>
    <w:rsid w:val="00744D2B"/>
    <w:rsid w:val="007516CF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B096E"/>
    <w:rsid w:val="007B343A"/>
    <w:rsid w:val="007B77E2"/>
    <w:rsid w:val="007C670E"/>
    <w:rsid w:val="007D1337"/>
    <w:rsid w:val="007E6C4D"/>
    <w:rsid w:val="00802AC7"/>
    <w:rsid w:val="00815F1D"/>
    <w:rsid w:val="00821167"/>
    <w:rsid w:val="0082788C"/>
    <w:rsid w:val="008440DD"/>
    <w:rsid w:val="00844AC5"/>
    <w:rsid w:val="00853A9C"/>
    <w:rsid w:val="008544DC"/>
    <w:rsid w:val="008622E1"/>
    <w:rsid w:val="0086252E"/>
    <w:rsid w:val="00867A41"/>
    <w:rsid w:val="00867C2D"/>
    <w:rsid w:val="00872A01"/>
    <w:rsid w:val="008733B3"/>
    <w:rsid w:val="0087384A"/>
    <w:rsid w:val="008829E5"/>
    <w:rsid w:val="00883F95"/>
    <w:rsid w:val="00887949"/>
    <w:rsid w:val="00894900"/>
    <w:rsid w:val="008A205D"/>
    <w:rsid w:val="008A2416"/>
    <w:rsid w:val="008A3B61"/>
    <w:rsid w:val="008A5AA0"/>
    <w:rsid w:val="008B0EFB"/>
    <w:rsid w:val="008B33BC"/>
    <w:rsid w:val="008B6E46"/>
    <w:rsid w:val="008D21D4"/>
    <w:rsid w:val="008D264B"/>
    <w:rsid w:val="008D51CD"/>
    <w:rsid w:val="008D5338"/>
    <w:rsid w:val="008E331D"/>
    <w:rsid w:val="008F49E1"/>
    <w:rsid w:val="008F685B"/>
    <w:rsid w:val="00900FA1"/>
    <w:rsid w:val="00904812"/>
    <w:rsid w:val="009120E9"/>
    <w:rsid w:val="00921C22"/>
    <w:rsid w:val="00925448"/>
    <w:rsid w:val="00930198"/>
    <w:rsid w:val="0093532A"/>
    <w:rsid w:val="00943D31"/>
    <w:rsid w:val="00945900"/>
    <w:rsid w:val="00946361"/>
    <w:rsid w:val="0095206B"/>
    <w:rsid w:val="00964BEB"/>
    <w:rsid w:val="009672A3"/>
    <w:rsid w:val="009711E5"/>
    <w:rsid w:val="009723BA"/>
    <w:rsid w:val="0098338C"/>
    <w:rsid w:val="009863F5"/>
    <w:rsid w:val="009924AF"/>
    <w:rsid w:val="009A2CC0"/>
    <w:rsid w:val="009A7ECE"/>
    <w:rsid w:val="009B1AF6"/>
    <w:rsid w:val="009B4E3B"/>
    <w:rsid w:val="009B67EE"/>
    <w:rsid w:val="009C1004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16186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7D8C"/>
    <w:rsid w:val="00A960D9"/>
    <w:rsid w:val="00AA0806"/>
    <w:rsid w:val="00AA48B4"/>
    <w:rsid w:val="00AC72A7"/>
    <w:rsid w:val="00AD58F5"/>
    <w:rsid w:val="00AE0513"/>
    <w:rsid w:val="00AE2B8C"/>
    <w:rsid w:val="00AE2C8B"/>
    <w:rsid w:val="00AE7BB2"/>
    <w:rsid w:val="00AF1973"/>
    <w:rsid w:val="00B02A56"/>
    <w:rsid w:val="00B06A40"/>
    <w:rsid w:val="00B06F5F"/>
    <w:rsid w:val="00B10073"/>
    <w:rsid w:val="00B11BDA"/>
    <w:rsid w:val="00B33A19"/>
    <w:rsid w:val="00B3421C"/>
    <w:rsid w:val="00B35382"/>
    <w:rsid w:val="00B43C63"/>
    <w:rsid w:val="00B572B4"/>
    <w:rsid w:val="00B6111D"/>
    <w:rsid w:val="00B64826"/>
    <w:rsid w:val="00B64E99"/>
    <w:rsid w:val="00B76EB9"/>
    <w:rsid w:val="00B85032"/>
    <w:rsid w:val="00B85270"/>
    <w:rsid w:val="00B962FF"/>
    <w:rsid w:val="00BB3D39"/>
    <w:rsid w:val="00BB7EB1"/>
    <w:rsid w:val="00BC27E7"/>
    <w:rsid w:val="00BC546A"/>
    <w:rsid w:val="00BD18F6"/>
    <w:rsid w:val="00BE1E26"/>
    <w:rsid w:val="00BE2D1B"/>
    <w:rsid w:val="00C02965"/>
    <w:rsid w:val="00C1505F"/>
    <w:rsid w:val="00C267F9"/>
    <w:rsid w:val="00C33831"/>
    <w:rsid w:val="00C501C2"/>
    <w:rsid w:val="00C531B0"/>
    <w:rsid w:val="00C62BC1"/>
    <w:rsid w:val="00C724D3"/>
    <w:rsid w:val="00C73341"/>
    <w:rsid w:val="00C800C0"/>
    <w:rsid w:val="00C86A12"/>
    <w:rsid w:val="00C9106D"/>
    <w:rsid w:val="00C910CC"/>
    <w:rsid w:val="00C94CAA"/>
    <w:rsid w:val="00CA1EA6"/>
    <w:rsid w:val="00CA5924"/>
    <w:rsid w:val="00CA5D35"/>
    <w:rsid w:val="00CC083B"/>
    <w:rsid w:val="00CC1A04"/>
    <w:rsid w:val="00CD6ABB"/>
    <w:rsid w:val="00CE1E99"/>
    <w:rsid w:val="00CE25C4"/>
    <w:rsid w:val="00CF427C"/>
    <w:rsid w:val="00CF6473"/>
    <w:rsid w:val="00D01453"/>
    <w:rsid w:val="00D0631D"/>
    <w:rsid w:val="00D0698B"/>
    <w:rsid w:val="00D11810"/>
    <w:rsid w:val="00D15371"/>
    <w:rsid w:val="00D178DA"/>
    <w:rsid w:val="00D238FC"/>
    <w:rsid w:val="00D27151"/>
    <w:rsid w:val="00D32522"/>
    <w:rsid w:val="00D369AE"/>
    <w:rsid w:val="00D54A3C"/>
    <w:rsid w:val="00D57558"/>
    <w:rsid w:val="00D62B3B"/>
    <w:rsid w:val="00D6537E"/>
    <w:rsid w:val="00D67CA4"/>
    <w:rsid w:val="00D76F82"/>
    <w:rsid w:val="00D812E5"/>
    <w:rsid w:val="00DB26A7"/>
    <w:rsid w:val="00DB2966"/>
    <w:rsid w:val="00DB3AA9"/>
    <w:rsid w:val="00DB630C"/>
    <w:rsid w:val="00DC230D"/>
    <w:rsid w:val="00DD4474"/>
    <w:rsid w:val="00DE79EC"/>
    <w:rsid w:val="00DF2525"/>
    <w:rsid w:val="00E0237C"/>
    <w:rsid w:val="00E205D4"/>
    <w:rsid w:val="00E213BD"/>
    <w:rsid w:val="00E22369"/>
    <w:rsid w:val="00E237A4"/>
    <w:rsid w:val="00E31408"/>
    <w:rsid w:val="00E330AB"/>
    <w:rsid w:val="00E412B6"/>
    <w:rsid w:val="00E417E5"/>
    <w:rsid w:val="00E57599"/>
    <w:rsid w:val="00E72E08"/>
    <w:rsid w:val="00E74C9E"/>
    <w:rsid w:val="00E76CAD"/>
    <w:rsid w:val="00E77E6F"/>
    <w:rsid w:val="00E94B5F"/>
    <w:rsid w:val="00E962C9"/>
    <w:rsid w:val="00EA24B7"/>
    <w:rsid w:val="00EA2BBA"/>
    <w:rsid w:val="00EC4D60"/>
    <w:rsid w:val="00EC746A"/>
    <w:rsid w:val="00ED01E2"/>
    <w:rsid w:val="00ED6CFC"/>
    <w:rsid w:val="00ED7314"/>
    <w:rsid w:val="00ED7D9C"/>
    <w:rsid w:val="00EE77D0"/>
    <w:rsid w:val="00EF60A5"/>
    <w:rsid w:val="00F00F8F"/>
    <w:rsid w:val="00F01A2B"/>
    <w:rsid w:val="00F0756F"/>
    <w:rsid w:val="00F13C0E"/>
    <w:rsid w:val="00F14AAF"/>
    <w:rsid w:val="00F21C90"/>
    <w:rsid w:val="00F2465A"/>
    <w:rsid w:val="00F36E07"/>
    <w:rsid w:val="00F45922"/>
    <w:rsid w:val="00F54A81"/>
    <w:rsid w:val="00F5773E"/>
    <w:rsid w:val="00F674B0"/>
    <w:rsid w:val="00F83A65"/>
    <w:rsid w:val="00FA21B7"/>
    <w:rsid w:val="00FC590A"/>
    <w:rsid w:val="00FD48CA"/>
    <w:rsid w:val="00FD6FA9"/>
    <w:rsid w:val="00FE3D6D"/>
    <w:rsid w:val="00FF3BC2"/>
    <w:rsid w:val="00FF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E79EC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  <w:style w:type="table" w:styleId="Tabellasemplice-3">
    <w:name w:val="Plain Table 3"/>
    <w:basedOn w:val="Tabellanormale"/>
    <w:uiPriority w:val="43"/>
    <w:rsid w:val="00195D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4545EA"/>
    <w:rsid w:val="004A70B9"/>
    <w:rsid w:val="005B6512"/>
    <w:rsid w:val="006470C5"/>
    <w:rsid w:val="006879F1"/>
    <w:rsid w:val="007F2C9F"/>
    <w:rsid w:val="007F562D"/>
    <w:rsid w:val="0097532A"/>
    <w:rsid w:val="00AA2DCE"/>
    <w:rsid w:val="00B662F8"/>
    <w:rsid w:val="00C12510"/>
    <w:rsid w:val="00C35B14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1494</TotalTime>
  <Pages>14</Pages>
  <Words>1710</Words>
  <Characters>9752</Characters>
  <Application>Microsoft Office Word</Application>
  <DocSecurity>0</DocSecurity>
  <Lines>81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372</cp:revision>
  <cp:lastPrinted>2022-09-01T12:32:00Z</cp:lastPrinted>
  <dcterms:created xsi:type="dcterms:W3CDTF">2022-08-26T20:34:00Z</dcterms:created>
  <dcterms:modified xsi:type="dcterms:W3CDTF">2022-09-01T14:57:00Z</dcterms:modified>
</cp:coreProperties>
</file>
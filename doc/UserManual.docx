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5DDE83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09C7E6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  <w:p w14:paraId="3B46A1CA" w14:textId="77777777" w:rsidR="0042693F" w:rsidRDefault="0042693F"/>
                                <w:p w14:paraId="67CC46D5" w14:textId="77777777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D09C7E6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  <w:p w14:paraId="3B46A1CA" w14:textId="77777777" w:rsidR="0042693F" w:rsidRDefault="0042693F"/>
                          <w:p w14:paraId="67CC46D5" w14:textId="77777777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326B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C0DA3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110EB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70BD4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EE67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54FC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FBFBD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1F816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65F7A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6382B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5EEAE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04B525AC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ED3D4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7</w:t>
      </w:r>
    </w:p>
    <w:p w14:paraId="1FB1D8F1" w14:textId="3892A6B2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4CD1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8</w:t>
      </w:r>
    </w:p>
    <w:p w14:paraId="448C9E0C" w14:textId="5C9712A0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5CCB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9</w:t>
      </w:r>
    </w:p>
    <w:p w14:paraId="031C1408" w14:textId="0D5C1E56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C6A15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10</w:t>
      </w:r>
    </w:p>
    <w:p w14:paraId="68D48469" w14:textId="1E1B5021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6549DFF7">
                <wp:simplePos x="0" y="0"/>
                <wp:positionH relativeFrom="column">
                  <wp:posOffset>3065929</wp:posOffset>
                </wp:positionH>
                <wp:positionV relativeFrom="paragraph">
                  <wp:posOffset>160281</wp:posOffset>
                </wp:positionV>
                <wp:extent cx="2732256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C1C0D" id="Connettore diritto 5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6V8XC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o più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67618D" w:rsidRPr="0067618D">
        <w:rPr>
          <w:rFonts w:ascii="Arial Nova Light" w:hAnsi="Arial Nova Light"/>
          <w:color w:val="auto"/>
        </w:rPr>
        <w:t>10</w:t>
      </w:r>
    </w:p>
    <w:p w14:paraId="7D03AC6B" w14:textId="694643FE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B30DE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1</w:t>
      </w:r>
    </w:p>
    <w:p w14:paraId="5D8FFBAE" w14:textId="15152BD9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19024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B06F5F">
        <w:rPr>
          <w:rFonts w:ascii="Arial Nova Light" w:hAnsi="Arial Nova Light"/>
          <w:color w:val="auto"/>
        </w:rPr>
        <w:t>2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117E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B6F7D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04C01329" w:rsidR="00AC72A7" w:rsidRPr="00D369AE" w:rsidRDefault="00535653" w:rsidP="00535653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D688513">
                <wp:simplePos x="0" y="0"/>
                <wp:positionH relativeFrom="column">
                  <wp:posOffset>1724660</wp:posOffset>
                </wp:positionH>
                <wp:positionV relativeFrom="paragraph">
                  <wp:posOffset>164052</wp:posOffset>
                </wp:positionV>
                <wp:extent cx="4020384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038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AA58B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8pt,12.9pt" to="45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12</w:t>
      </w:r>
    </w:p>
    <w:p w14:paraId="00644E28" w14:textId="6FA58A9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FE28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23171113" w14:textId="18825406" w:rsidR="00EC746A" w:rsidRDefault="00612553" w:rsidP="003B5CFA">
      <w:pPr>
        <w:spacing w:after="220"/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1EEB89" wp14:editId="34CF2E4C">
                <wp:simplePos x="0" y="0"/>
                <wp:positionH relativeFrom="column">
                  <wp:posOffset>808130</wp:posOffset>
                </wp:positionH>
                <wp:positionV relativeFrom="paragraph">
                  <wp:posOffset>160169</wp:posOffset>
                </wp:positionV>
                <wp:extent cx="4988674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6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7CC672" id="Connettore diritto 61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2.6pt" to="456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Sitografia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37269BBE" w14:textId="5F3189BC" w:rsidR="00D11810" w:rsidRDefault="00D11810" w:rsidP="00A25593">
      <w:pPr>
        <w:rPr>
          <w:color w:val="auto"/>
        </w:rPr>
      </w:pPr>
    </w:p>
    <w:p w14:paraId="15EE7E88" w14:textId="1D0F59C8" w:rsidR="00D11810" w:rsidRPr="00EC746A" w:rsidRDefault="00D11810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C3D87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DFF8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Windows 10.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Java JDK 17.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5053F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Può accadere che Java JDK non venga riconosciuto o che sia già presente una versione precedente. In questo caso è necessario modificare le Variabili d’ambiente cercandole nel Pannello Di Controllo o nella barra di ricerca di Windows.</w:t>
      </w:r>
    </w:p>
    <w:p w14:paraId="2D72034C" w14:textId="08066DB8" w:rsidR="00B33A19" w:rsidRPr="00B33A19" w:rsidRDefault="00EC4D60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71C031A4">
                <wp:simplePos x="0" y="0"/>
                <wp:positionH relativeFrom="column">
                  <wp:posOffset>1122680</wp:posOffset>
                </wp:positionH>
                <wp:positionV relativeFrom="paragraph">
                  <wp:posOffset>3812255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222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300.2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753D45CE">
            <wp:simplePos x="0" y="0"/>
            <wp:positionH relativeFrom="column">
              <wp:posOffset>2745105</wp:posOffset>
            </wp:positionH>
            <wp:positionV relativeFrom="paragraph">
              <wp:posOffset>1539525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4AABD8F6">
            <wp:simplePos x="0" y="0"/>
            <wp:positionH relativeFrom="column">
              <wp:posOffset>3810</wp:posOffset>
            </wp:positionH>
            <wp:positionV relativeFrom="paragraph">
              <wp:posOffset>1530350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10D43047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1B11CAE0">
                <wp:simplePos x="0" y="0"/>
                <wp:positionH relativeFrom="column">
                  <wp:posOffset>2419350</wp:posOffset>
                </wp:positionH>
                <wp:positionV relativeFrom="paragraph">
                  <wp:posOffset>3158205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92AA8" id="Connettore 2 28" o:spid="_x0000_s1026" type="#_x0000_t32" style="position:absolute;margin-left:190.5pt;margin-top:248.7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L958QL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374CDEF2" w:rsidR="00B33A19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59DAAEA8">
                <wp:simplePos x="0" y="0"/>
                <wp:positionH relativeFrom="column">
                  <wp:posOffset>4452620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FA580" id="Ovale 31" o:spid="_x0000_s1026" style="position:absolute;margin-left:350.6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DFqIiY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4B39EA9">
                <wp:simplePos x="0" y="0"/>
                <wp:positionH relativeFrom="column">
                  <wp:posOffset>4996180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763CF" id="Ovale 38" o:spid="_x0000_s1026" style="position:absolute;margin-left:393.4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5pKL&#10;QN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3EDF4EF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C96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hkt5AQAACwMAAA4AAABkcnMvZTJvRG9jLnhtbJxSy27CMBC8V+o/&#10;WL6XJLyJCByKKnFoy6H9ANexidXYG60Ngb/vJkCBVlUlLpZ2Rx7Pw9P5zpZsq9AbcBlPOjFnyknI&#10;jVtn/P3t6WHMmQ/C5aIEpzK+V57PZ/d307pKVRcKKHOFjEicT+sq40UIVRpFXhbKCt+BSjkCNaAV&#10;gUZcRzmKmthtGXXjeBjVgHmFIJX3tF0cQD5r+bVWMrxq7VVgJakbTcYTzkLGe71+N+EMm92wS7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F6l+Ed0AAAAIAQAADwAAAGRycy9kb3du&#10;cmV2LnhtbEyPT0vDQBDF74LfYRnBm938sUFiNkUEUfAgth56nGbHJJidjdlNG7+948ne5vF+vHmv&#10;2ixuUEeaQu/ZQLpKQBE33vbcGvjYPd3cgQoR2eLgmQz8UIBNfXlRYWn9id/puI2tkhAOJRroYhxL&#10;rUPTkcOw8iOxeJ9+chhFTq22E54k3A06S5JCO+xZPnQ40mNHzdd2dgbst327DdmuxTH1+/m52Pev&#10;+GLM9dXycA8q0hL/YfirL9Whlk4HP7MNajCwztNUUAO5LBC/yFI5DgKuc9B1pc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E8A1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2AC3C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0AC68440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non fosse possibile fare ciò o non dovesse funzionare, basterà recarsi all’interno del prompt dei comandi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6F8B607D" w:rsidR="00A73033" w:rsidRPr="008A205D" w:rsidRDefault="009D3104" w:rsidP="00A73033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4B5428E0">
            <wp:simplePos x="0" y="0"/>
            <wp:positionH relativeFrom="column">
              <wp:posOffset>33655</wp:posOffset>
            </wp:positionH>
            <wp:positionV relativeFrom="paragraph">
              <wp:posOffset>816757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A6"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="009C44A6"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="009C44A6"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77777777" w:rsidR="003B5CFA" w:rsidRDefault="003B5CFA" w:rsidP="008F49E1">
      <w:pPr>
        <w:rPr>
          <w:color w:val="auto"/>
        </w:rPr>
      </w:pP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65CD6CB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selezionale la voce (1).</w:t>
      </w:r>
    </w:p>
    <w:p w14:paraId="3DE521A8" w14:textId="6AE4F70F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74B917B4" w14:textId="177C8C43" w:rsidR="0086252E" w:rsidRPr="00BE1E26" w:rsidRDefault="00FD6FA9" w:rsidP="005C0B1E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34D2AFF7">
            <wp:simplePos x="0" y="0"/>
            <wp:positionH relativeFrom="column">
              <wp:posOffset>3186430</wp:posOffset>
            </wp:positionH>
            <wp:positionV relativeFrom="paragraph">
              <wp:posOffset>877228</wp:posOffset>
            </wp:positionV>
            <wp:extent cx="3034665" cy="561975"/>
            <wp:effectExtent l="38100" t="38100" r="32385" b="47625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61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277"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2B047434">
            <wp:simplePos x="0" y="0"/>
            <wp:positionH relativeFrom="column">
              <wp:posOffset>31115</wp:posOffset>
            </wp:positionH>
            <wp:positionV relativeFrom="paragraph">
              <wp:posOffset>878547</wp:posOffset>
            </wp:positionV>
            <wp:extent cx="3034030" cy="547370"/>
            <wp:effectExtent l="38100" t="38100" r="44450" b="3302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3034030" cy="547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0E02535" w14:textId="3330ACDA" w:rsidR="00894900" w:rsidRDefault="00894900" w:rsidP="006A1720">
      <w:pPr>
        <w:spacing w:before="120"/>
        <w:jc w:val="both"/>
        <w:rPr>
          <w:rFonts w:ascii="Arial Nova Light" w:hAnsi="Arial Nova Light"/>
          <w:color w:val="auto"/>
        </w:rPr>
      </w:pPr>
    </w:p>
    <w:p w14:paraId="78E35B3C" w14:textId="37CAB204" w:rsidR="005E0277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4FA4D033">
            <wp:simplePos x="0" y="0"/>
            <wp:positionH relativeFrom="column">
              <wp:posOffset>1369060</wp:posOffset>
            </wp:positionH>
            <wp:positionV relativeFrom="paragraph">
              <wp:posOffset>74295</wp:posOffset>
            </wp:positionV>
            <wp:extent cx="3248660" cy="1160145"/>
            <wp:effectExtent l="38100" t="38100" r="46990" b="40005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160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7B77C8B8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1EF04AB6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voce Registrazione permette di creare un account, in modo da poter accedere alle aree riservate dall’app. </w:t>
      </w:r>
    </w:p>
    <w:p w14:paraId="38EBF83B" w14:textId="77777777" w:rsidR="00C1505F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 account è necessario inserire nome, cognome, codice fiscale e indirizzo e-mail. </w:t>
      </w:r>
    </w:p>
    <w:p w14:paraId="5D3F0CEE" w14:textId="3C2A2C22" w:rsidR="00072633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Viene poi fornita la possibilità di inserire la password che si desidera o, alternativamente, di generarne una casuale. Nel secondo caso </w:t>
      </w:r>
      <w:r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21FAE9A9">
            <wp:simplePos x="0" y="0"/>
            <wp:positionH relativeFrom="column">
              <wp:posOffset>1134745</wp:posOffset>
            </wp:positionH>
            <wp:positionV relativeFrom="paragraph">
              <wp:posOffset>157480</wp:posOffset>
            </wp:positionV>
            <wp:extent cx="4062730" cy="650875"/>
            <wp:effectExtent l="38100" t="38100" r="33020" b="3492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"/>
                    <a:stretch/>
                  </pic:blipFill>
                  <pic:spPr bwMode="auto">
                    <a:xfrm>
                      <a:off x="0" y="0"/>
                      <a:ext cx="4062730" cy="650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7D0B9D54" w14:textId="77777777" w:rsidR="00F36E07" w:rsidRPr="00F36E07" w:rsidRDefault="00F36E07" w:rsidP="00F36E07">
      <w:pPr>
        <w:spacing w:before="120"/>
        <w:rPr>
          <w:color w:val="auto"/>
        </w:rPr>
      </w:pPr>
      <w:r w:rsidRPr="00F36E07">
        <w:rPr>
          <w:color w:val="auto"/>
        </w:rPr>
        <w:t xml:space="preserve"> </w:t>
      </w:r>
    </w:p>
    <w:p w14:paraId="419F9F45" w14:textId="77777777" w:rsidR="00F36E07" w:rsidRPr="00F36E07" w:rsidRDefault="00F36E07" w:rsidP="00F36E07">
      <w:pPr>
        <w:spacing w:before="120"/>
        <w:rPr>
          <w:color w:val="auto"/>
        </w:rPr>
      </w:pPr>
    </w:p>
    <w:p w14:paraId="00B249AA" w14:textId="0EF093F2" w:rsidR="008F49E1" w:rsidRPr="008A205D" w:rsidRDefault="00F36E07" w:rsidP="00421B5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che l’utente si è registrato ricomparirà il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0A427A55">
            <wp:simplePos x="0" y="0"/>
            <wp:positionH relativeFrom="column">
              <wp:posOffset>1605626</wp:posOffset>
            </wp:positionH>
            <wp:positionV relativeFrom="paragraph">
              <wp:posOffset>172085</wp:posOffset>
            </wp:positionV>
            <wp:extent cx="2903220" cy="575310"/>
            <wp:effectExtent l="38100" t="38100" r="30480" b="3429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7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6C4AA790" w14:textId="77777777" w:rsidR="00072633" w:rsidRDefault="00072633" w:rsidP="008F49E1">
      <w:pPr>
        <w:rPr>
          <w:color w:val="auto"/>
        </w:rPr>
      </w:pPr>
    </w:p>
    <w:p w14:paraId="71CE1873" w14:textId="77777777" w:rsidR="00072633" w:rsidRDefault="00072633" w:rsidP="00C1505F">
      <w:pPr>
        <w:spacing w:before="120"/>
        <w:rPr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777777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>: all’interno di questa sezione potrete digitare una sequenza di caratteri; verrà quindi visualizzata una lista di tutti i brani che contengono all’interno del titolo ciò che è stato ricercato.</w:t>
      </w:r>
    </w:p>
    <w:p w14:paraId="49EE8BCF" w14:textId="77777777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77777777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>: all’interno di questa sezione vi sarà 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26A76B6" wp14:editId="79A204FE">
            <wp:simplePos x="0" y="0"/>
            <wp:positionH relativeFrom="column">
              <wp:posOffset>1504950</wp:posOffset>
            </wp:positionH>
            <wp:positionV relativeFrom="paragraph">
              <wp:posOffset>144627</wp:posOffset>
            </wp:positionV>
            <wp:extent cx="3167380" cy="725805"/>
            <wp:effectExtent l="38100" t="38100" r="33020" b="3619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7258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1DAF3D9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7C9BB53" w14:textId="71929E59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57A675B7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vi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5C764912">
            <wp:simplePos x="0" y="0"/>
            <wp:positionH relativeFrom="column">
              <wp:posOffset>1293495</wp:posOffset>
            </wp:positionH>
            <wp:positionV relativeFrom="paragraph">
              <wp:posOffset>133450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6849C4DB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Si può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40D71581" w14:textId="4BBCB715" w:rsidR="008F49E1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176BA3B5">
            <wp:simplePos x="0" y="0"/>
            <wp:positionH relativeFrom="column">
              <wp:posOffset>842010</wp:posOffset>
            </wp:positionH>
            <wp:positionV relativeFrom="paragraph">
              <wp:posOffset>214381</wp:posOffset>
            </wp:positionV>
            <wp:extent cx="4486910" cy="1102995"/>
            <wp:effectExtent l="38100" t="38100" r="46990" b="4000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102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7295885D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B0080E2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1823FB6A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Recensisci una o più canzoni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3FA09716" w14:textId="77777777" w:rsidR="000173E9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Successivamente bisogna inserire l’ID della canzone che si vuole recensire. 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67DA96F9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7F906825">
            <wp:simplePos x="0" y="0"/>
            <wp:positionH relativeFrom="column">
              <wp:posOffset>34290</wp:posOffset>
            </wp:positionH>
            <wp:positionV relativeFrom="paragraph">
              <wp:posOffset>734151</wp:posOffset>
            </wp:positionV>
            <wp:extent cx="6096000" cy="1545590"/>
            <wp:effectExtent l="38100" t="38100" r="38100" b="3556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55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una nota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BB7EB1">
      <w:pPr>
        <w:spacing w:before="36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5835BF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45110739" w14:textId="170AF975" w:rsidR="008F49E1" w:rsidRDefault="00B85270" w:rsidP="004B2D61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6BCCA590" w14:textId="10035838" w:rsidR="00E72E08" w:rsidRPr="00C267F9" w:rsidRDefault="00E72E08" w:rsidP="00E72E08">
      <w:pPr>
        <w:jc w:val="both"/>
        <w:rPr>
          <w:rFonts w:ascii="Arial Nova Light" w:hAnsi="Arial Nova Light"/>
          <w:color w:val="auto"/>
          <w:sz w:val="20"/>
          <w:szCs w:val="16"/>
        </w:rPr>
      </w:pPr>
    </w:p>
    <w:p w14:paraId="425C7EB3" w14:textId="5FE3110C" w:rsidR="002C3785" w:rsidRDefault="00D6537E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651930" w:rsidRPr="008A205D">
        <w:rPr>
          <w:rFonts w:ascii="Arial Nova Light" w:hAnsi="Arial Nova Light"/>
          <w:color w:val="auto"/>
        </w:rPr>
        <w:t>, che potete trovare nella prima colonna della lista.</w:t>
      </w:r>
      <w:r w:rsidR="002C3785" w:rsidRPr="002C3785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t xml:space="preserve"> </w:t>
      </w:r>
      <w:r w:rsidR="002C3785" w:rsidRPr="008A205D">
        <w:rPr>
          <w:rFonts w:ascii="Arial Nova Light" w:hAnsi="Arial Nova Light"/>
          <w:color w:val="auto"/>
        </w:rPr>
        <w:t>Sarà inoltre possibile visualizzare una lista di tutti i commenti rilasciati dagli utenti, rispondendo in modo affermativo (</w:t>
      </w:r>
      <w:r w:rsidR="002C3785" w:rsidRPr="008A205D">
        <w:rPr>
          <w:rFonts w:ascii="Arial Nova Light" w:hAnsi="Arial Nova Light"/>
          <w:i/>
          <w:iCs/>
          <w:color w:val="auto"/>
        </w:rPr>
        <w:t>“yes”/ “y”</w:t>
      </w:r>
      <w:r w:rsidR="002C3785"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 w:rsidR="002C3785">
        <w:rPr>
          <w:rFonts w:ascii="Arial Nova Light" w:hAnsi="Arial Nova Light"/>
          <w:color w:val="auto"/>
        </w:rPr>
        <w:t>.</w:t>
      </w:r>
    </w:p>
    <w:p w14:paraId="2FC4D6DE" w14:textId="6FA7BD8C" w:rsidR="00291094" w:rsidRPr="008A205D" w:rsidRDefault="00291094" w:rsidP="00E72E08">
      <w:pPr>
        <w:spacing w:after="120"/>
        <w:jc w:val="both"/>
        <w:rPr>
          <w:rFonts w:ascii="Arial Nova Light" w:hAnsi="Arial Nova Light"/>
          <w:color w:val="auto"/>
        </w:rPr>
      </w:pPr>
    </w:p>
    <w:p w14:paraId="4DC3A5F3" w14:textId="023C5FF1" w:rsidR="003B5CFA" w:rsidRDefault="00374F2D" w:rsidP="008F49E1">
      <w:pPr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80768" behindDoc="0" locked="0" layoutInCell="1" allowOverlap="1" wp14:anchorId="2698923B" wp14:editId="1A35B842">
            <wp:simplePos x="0" y="0"/>
            <wp:positionH relativeFrom="column">
              <wp:posOffset>-92075</wp:posOffset>
            </wp:positionH>
            <wp:positionV relativeFrom="paragraph">
              <wp:posOffset>41275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7883DBF8">
                <wp:simplePos x="0" y="0"/>
                <wp:positionH relativeFrom="column">
                  <wp:posOffset>-45703</wp:posOffset>
                </wp:positionH>
                <wp:positionV relativeFrom="paragraph">
                  <wp:posOffset>328930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8602E" id="Ovale 15" o:spid="_x0000_s1026" style="position:absolute;margin-left:-3.6pt;margin-top:25.9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0445989E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009305C9">
                <wp:simplePos x="0" y="0"/>
                <wp:positionH relativeFrom="column">
                  <wp:posOffset>1456055</wp:posOffset>
                </wp:positionH>
                <wp:positionV relativeFrom="paragraph">
                  <wp:posOffset>297832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EF811" id="Ovale 16" o:spid="_x0000_s1026" style="position:absolute;margin-left:114.65pt;margin-top:23.4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" filled="f" strokecolor="#a4063e [3204]" strokeweight="2pt"/>
            </w:pict>
          </mc:Fallback>
        </mc:AlternateContent>
      </w:r>
    </w:p>
    <w:p w14:paraId="0A8FDEF5" w14:textId="0EDDAD12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BD98DAA">
                <wp:simplePos x="0" y="0"/>
                <wp:positionH relativeFrom="column">
                  <wp:posOffset>1846580</wp:posOffset>
                </wp:positionH>
                <wp:positionV relativeFrom="paragraph">
                  <wp:posOffset>197502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2358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45.4pt;margin-top:15.55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" adj="358" strokecolor="#a4063e [3204]" strokeweight="2.25pt"/>
            </w:pict>
          </mc:Fallback>
        </mc:AlternateContent>
      </w:r>
    </w:p>
    <w:p w14:paraId="73B306FC" w14:textId="238CD714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7FA8EC65">
                <wp:simplePos x="0" y="0"/>
                <wp:positionH relativeFrom="column">
                  <wp:posOffset>2035810</wp:posOffset>
                </wp:positionH>
                <wp:positionV relativeFrom="paragraph">
                  <wp:posOffset>173372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72C1" id="Casella di testo 18" o:spid="_x0000_s1034" type="#_x0000_t202" style="position:absolute;margin-left:160.3pt;margin-top:13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88288" behindDoc="0" locked="0" layoutInCell="1" allowOverlap="1" wp14:anchorId="4090EE29" wp14:editId="3ABA0E64">
            <wp:simplePos x="0" y="0"/>
            <wp:positionH relativeFrom="column">
              <wp:posOffset>3632711</wp:posOffset>
            </wp:positionH>
            <wp:positionV relativeFrom="paragraph">
              <wp:posOffset>247650</wp:posOffset>
            </wp:positionV>
            <wp:extent cx="2319020" cy="2493010"/>
            <wp:effectExtent l="38100" t="38100" r="41275" b="4572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493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2C3785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362B78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5C042C6" w14:textId="3C3B8EC2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22946C09" w14:textId="5089D84C" w:rsidR="00362B78" w:rsidRPr="00052C0B" w:rsidRDefault="00BB3D39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56544" behindDoc="0" locked="0" layoutInCell="1" allowOverlap="1" wp14:anchorId="16F08462" wp14:editId="2D41F9D6">
            <wp:simplePos x="0" y="0"/>
            <wp:positionH relativeFrom="column">
              <wp:posOffset>22225</wp:posOffset>
            </wp:positionH>
            <wp:positionV relativeFrom="paragraph">
              <wp:posOffset>1176888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961"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>di inserire il nome della playlist che si vuole selezionare. In seguito, comparirà una tabella in cui sono presenti i brani della propria playlist, con la quale si potrà esaminare la media dei punteggi ottenuti da ciascun brano e il numero totale delle recensioni</w:t>
      </w:r>
      <w:r w:rsidR="002B6DCB">
        <w:rPr>
          <w:rFonts w:ascii="Arial Nova Light" w:hAnsi="Arial Nova Light"/>
          <w:color w:val="auto"/>
        </w:rPr>
        <w:t>.</w:t>
      </w:r>
    </w:p>
    <w:p w14:paraId="44EBF820" w14:textId="6BA1A2D2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059B56D4" w14:textId="737D341A" w:rsidR="00DE79EC" w:rsidRPr="00DE79EC" w:rsidRDefault="00DE79EC" w:rsidP="00195D37">
      <w:pPr>
        <w:spacing w:before="120" w:after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Data set di test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1BF06CCE" w14:textId="2544B738" w:rsidR="00943D31" w:rsidRPr="00046BE0" w:rsidRDefault="00627B8C" w:rsidP="00943D31">
      <w:pPr>
        <w:pStyle w:val="Paragrafoelenco"/>
        <w:numPr>
          <w:ilvl w:val="0"/>
          <w:numId w:val="15"/>
        </w:num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Franklin Gothic Book" w:eastAsia="SimSun" w:hAnsi="Franklin Gothic Book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2F229969">
            <wp:simplePos x="0" y="0"/>
            <wp:positionH relativeFrom="column">
              <wp:posOffset>-675080</wp:posOffset>
            </wp:positionH>
            <wp:positionV relativeFrom="paragraph">
              <wp:posOffset>290830</wp:posOffset>
            </wp:positionV>
            <wp:extent cx="7440930" cy="1455420"/>
            <wp:effectExtent l="0" t="0" r="7620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046BE0"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  <w:t>Utenti</w:t>
      </w:r>
    </w:p>
    <w:p w14:paraId="4F44EA0C" w14:textId="10CE99ED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E620108" w:rsidR="00943D31" w:rsidRDefault="00943D31" w:rsidP="00293843">
      <w:pPr>
        <w:pStyle w:val="Paragrafoelenco"/>
        <w:numPr>
          <w:ilvl w:val="0"/>
          <w:numId w:val="15"/>
        </w:num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0336" behindDoc="0" locked="0" layoutInCell="1" allowOverlap="1" wp14:anchorId="17FC1160" wp14:editId="2E79CA7E">
            <wp:simplePos x="0" y="0"/>
            <wp:positionH relativeFrom="column">
              <wp:posOffset>-3810</wp:posOffset>
            </wp:positionH>
            <wp:positionV relativeFrom="paragraph">
              <wp:posOffset>265430</wp:posOffset>
            </wp:positionV>
            <wp:extent cx="6087745" cy="1786255"/>
            <wp:effectExtent l="0" t="0" r="8255" b="4445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  <w:t>Canzoni</w:t>
      </w:r>
    </w:p>
    <w:p w14:paraId="32A32E3C" w14:textId="58693814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185AFB48">
                <wp:simplePos x="0" y="0"/>
                <wp:positionH relativeFrom="column">
                  <wp:posOffset>-5080</wp:posOffset>
                </wp:positionH>
                <wp:positionV relativeFrom="paragraph">
                  <wp:posOffset>2024248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59.4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MS8F67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0EBA7ACB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64564C52">
            <wp:simplePos x="0" y="0"/>
            <wp:positionH relativeFrom="column">
              <wp:posOffset>155575</wp:posOffset>
            </wp:positionH>
            <wp:positionV relativeFrom="paragraph">
              <wp:posOffset>51245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0C5718AB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28043D63" w:rsidR="00BD18F6" w:rsidRDefault="00412A5B" w:rsidP="00412A5B">
      <w:pPr>
        <w:spacing w:before="240"/>
        <w:rPr>
          <w:rFonts w:ascii="Arial Nova Light" w:hAnsi="Arial Nova Light"/>
          <w:color w:val="auto"/>
        </w:rPr>
      </w:pPr>
      <w:r w:rsidRPr="00412A5B">
        <w:rPr>
          <w:rFonts w:ascii="Arial Nova Light" w:hAnsi="Arial Nova Light"/>
          <w:color w:val="auto"/>
        </w:rPr>
        <w:t xml:space="preserve"> </w:t>
      </w:r>
    </w:p>
    <w:p w14:paraId="7979A760" w14:textId="5D75E078" w:rsidR="002B6DCB" w:rsidRPr="008A205D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7F4D89DF" w14:textId="2017A562" w:rsidR="00D11810" w:rsidRPr="008A205D" w:rsidRDefault="007B343A" w:rsidP="003B5CFA">
      <w:pPr>
        <w:spacing w:before="24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D1AFF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3B5CFA" w:rsidRPr="008A205D">
        <w:rPr>
          <w:rFonts w:ascii="Arial Nova Light" w:hAnsi="Arial Nova Light"/>
          <w:color w:val="auto"/>
        </w:rPr>
        <w:t>Spiegazione.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3E50D9EE" w14:textId="3EC56357" w:rsidR="007B343A" w:rsidRDefault="007B343A" w:rsidP="00D11810">
      <w:pPr>
        <w:rPr>
          <w:color w:val="auto"/>
        </w:rPr>
      </w:pPr>
    </w:p>
    <w:p w14:paraId="3580DF51" w14:textId="77777777" w:rsidR="007B343A" w:rsidRPr="009863F5" w:rsidRDefault="007B343A" w:rsidP="00D11810">
      <w:pPr>
        <w:rPr>
          <w:color w:val="auto"/>
          <w:u w:val="single"/>
        </w:rPr>
      </w:pPr>
    </w:p>
    <w:p w14:paraId="560F8414" w14:textId="77777777" w:rsidR="009863F5" w:rsidRDefault="009863F5" w:rsidP="00D11810">
      <w:pPr>
        <w:rPr>
          <w:color w:val="auto"/>
        </w:rPr>
      </w:pPr>
    </w:p>
    <w:p w14:paraId="4E18660E" w14:textId="77777777" w:rsidR="009863F5" w:rsidRDefault="009863F5" w:rsidP="00D11810">
      <w:pPr>
        <w:rPr>
          <w:color w:val="auto"/>
        </w:rPr>
      </w:pPr>
    </w:p>
    <w:p w14:paraId="17FD1EE2" w14:textId="77777777" w:rsidR="009863F5" w:rsidRDefault="009863F5" w:rsidP="00D11810">
      <w:pPr>
        <w:rPr>
          <w:color w:val="auto"/>
        </w:rPr>
      </w:pPr>
    </w:p>
    <w:p w14:paraId="7B50DC1E" w14:textId="77777777" w:rsidR="009863F5" w:rsidRDefault="009863F5" w:rsidP="00D11810">
      <w:pPr>
        <w:rPr>
          <w:color w:val="auto"/>
        </w:rPr>
      </w:pPr>
    </w:p>
    <w:p w14:paraId="2EA51EDB" w14:textId="77777777" w:rsidR="009863F5" w:rsidRDefault="009863F5" w:rsidP="00D11810">
      <w:pPr>
        <w:rPr>
          <w:color w:val="auto"/>
        </w:rPr>
      </w:pPr>
    </w:p>
    <w:p w14:paraId="29DFF33D" w14:textId="77777777" w:rsidR="009863F5" w:rsidRDefault="009863F5" w:rsidP="00D11810">
      <w:pPr>
        <w:rPr>
          <w:color w:val="auto"/>
        </w:rPr>
      </w:pPr>
    </w:p>
    <w:p w14:paraId="3762E08C" w14:textId="77777777" w:rsidR="009863F5" w:rsidRDefault="009863F5" w:rsidP="00D11810">
      <w:pPr>
        <w:rPr>
          <w:color w:val="auto"/>
        </w:rPr>
      </w:pPr>
    </w:p>
    <w:p w14:paraId="5CAF298B" w14:textId="77777777" w:rsidR="00D11810" w:rsidRDefault="00D11810" w:rsidP="00D11810">
      <w:pPr>
        <w:rPr>
          <w:color w:val="auto"/>
        </w:rPr>
      </w:pPr>
    </w:p>
    <w:p w14:paraId="7FABEAF7" w14:textId="77777777" w:rsidR="000E4BAB" w:rsidRDefault="000E4BAB" w:rsidP="00D11810">
      <w:pPr>
        <w:rPr>
          <w:color w:val="auto"/>
        </w:rPr>
      </w:pPr>
    </w:p>
    <w:p w14:paraId="25573881" w14:textId="77777777" w:rsidR="000E4BAB" w:rsidRDefault="000E4BAB" w:rsidP="00D11810">
      <w:pPr>
        <w:rPr>
          <w:color w:val="auto"/>
        </w:rPr>
      </w:pPr>
    </w:p>
    <w:p w14:paraId="6F4FE793" w14:textId="33F3CFC4" w:rsidR="007B343A" w:rsidRPr="0030020F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  <w:lang w:val="de-DE"/>
        </w:rPr>
      </w:pPr>
      <w:r w:rsidRPr="0030020F">
        <w:rPr>
          <w:rFonts w:asciiTheme="majorHAnsi" w:hAnsiTheme="majorHAnsi"/>
          <w:b/>
          <w:bCs/>
          <w:color w:val="auto"/>
          <w:sz w:val="52"/>
          <w:szCs w:val="52"/>
          <w:lang w:val="de-DE"/>
        </w:rPr>
        <w:t>Sitografia</w:t>
      </w:r>
    </w:p>
    <w:p w14:paraId="12DEB499" w14:textId="426EEFDA" w:rsidR="00D11810" w:rsidRPr="00802AC7" w:rsidRDefault="007B343A" w:rsidP="003B5CFA">
      <w:pPr>
        <w:spacing w:before="240"/>
        <w:rPr>
          <w:rFonts w:ascii="Arial Nova Light" w:hAnsi="Arial Nova Light"/>
          <w:i/>
          <w:iCs/>
          <w:color w:val="auto"/>
        </w:rPr>
      </w:pPr>
      <w:r w:rsidRPr="00802AC7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F44A10" wp14:editId="2B7663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ACAA07" id="Connettore diritto 2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proofErr w:type="spellStart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>QtSpim</w:t>
      </w:r>
      <w:proofErr w:type="spellEnd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 Simulator, Online: www.xyz.com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br/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r w:rsidR="009863F5" w:rsidRPr="00802AC7">
        <w:rPr>
          <w:rFonts w:ascii="Arial Nova Light" w:hAnsi="Arial Nova Light"/>
          <w:i/>
          <w:iCs/>
          <w:color w:val="auto"/>
        </w:rPr>
        <w:t>M. Rossi, "Come fare un progetto software", nome rivista, anno</w:t>
      </w:r>
    </w:p>
    <w:p w14:paraId="1AB19C2A" w14:textId="77777777" w:rsidR="009863F5" w:rsidRPr="003B5CFA" w:rsidRDefault="009863F5" w:rsidP="003B5CFA">
      <w:pPr>
        <w:spacing w:before="240"/>
        <w:rPr>
          <w:rFonts w:asciiTheme="majorHAnsi" w:hAnsiTheme="majorHAnsi"/>
          <w:b/>
          <w:bCs/>
          <w:color w:val="auto"/>
          <w:sz w:val="52"/>
          <w:szCs w:val="52"/>
        </w:rPr>
      </w:pPr>
    </w:p>
    <w:p w14:paraId="2133D75D" w14:textId="77777777" w:rsidR="00883F95" w:rsidRDefault="00883F95" w:rsidP="00D11810">
      <w:pPr>
        <w:rPr>
          <w:color w:val="auto"/>
        </w:rPr>
      </w:pPr>
    </w:p>
    <w:p w14:paraId="2FC4BB7F" w14:textId="77777777" w:rsidR="00D11810" w:rsidRPr="00D11810" w:rsidRDefault="00D11810" w:rsidP="00A25593"/>
    <w:sectPr w:rsidR="00D11810" w:rsidRPr="00D11810" w:rsidSect="00B3538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9D573" w14:textId="77777777" w:rsidR="007555C5" w:rsidRDefault="007555C5" w:rsidP="004B7E44">
      <w:r>
        <w:separator/>
      </w:r>
    </w:p>
  </w:endnote>
  <w:endnote w:type="continuationSeparator" w:id="0">
    <w:p w14:paraId="11F4FDAA" w14:textId="77777777" w:rsidR="007555C5" w:rsidRDefault="007555C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2C" w14:textId="77777777" w:rsidR="0014310E" w:rsidRDefault="0014310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2A2F36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858A8F" w:themeFill="text1" w:themeFillTint="80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/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F9BA0" w14:textId="77777777" w:rsidR="007555C5" w:rsidRDefault="007555C5" w:rsidP="004B7E44">
      <w:r>
        <w:separator/>
      </w:r>
    </w:p>
  </w:footnote>
  <w:footnote w:type="continuationSeparator" w:id="0">
    <w:p w14:paraId="39EC37AE" w14:textId="77777777" w:rsidR="007555C5" w:rsidRDefault="007555C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46E6" w14:textId="77777777" w:rsidR="0014310E" w:rsidRDefault="0014310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65CEF6DC" w:rsidR="004B7E44" w:rsidRDefault="004D5A99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14E08" wp14:editId="60AD60B0">
                    <wp:simplePos x="0" y="0"/>
                    <wp:positionH relativeFrom="column">
                      <wp:posOffset>-78637</wp:posOffset>
                    </wp:positionH>
                    <wp:positionV relativeFrom="paragraph">
                      <wp:posOffset>0</wp:posOffset>
                    </wp:positionV>
                    <wp:extent cx="79745" cy="591820"/>
                    <wp:effectExtent l="0" t="0" r="0" b="0"/>
                    <wp:wrapNone/>
                    <wp:docPr id="67" name="Rettangolo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4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40B62F" id="Rettangolo 67" o:spid="_x0000_s1026" style="position:absolute;margin-left:-6.2pt;margin-top:0;width:6.3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" fillcolor="#a4063e [3204]" stroked="f" strokeweight="2pt"/>
                </w:pict>
              </mc:Fallback>
            </mc:AlternateContent>
          </w:r>
          <w:r w:rsidR="004B7E44"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DF12B0B" wp14:editId="43E7A63B">
                    <wp:simplePos x="0" y="0"/>
                    <wp:positionH relativeFrom="column">
                      <wp:posOffset>-517</wp:posOffset>
                    </wp:positionH>
                    <wp:positionV relativeFrom="paragraph">
                      <wp:posOffset>-30</wp:posOffset>
                    </wp:positionV>
                    <wp:extent cx="1351915" cy="591820"/>
                    <wp:effectExtent l="0" t="0" r="635" b="0"/>
                    <wp:wrapSquare wrapText="bothSides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F12B0B" id="Rettangolo 11" o:spid="_x0000_s1036" style="position:absolute;margin-left:-.05pt;margin-top:0;width:106.4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7DCF" w14:textId="77777777" w:rsidR="0014310E" w:rsidRDefault="0014310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5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0"/>
  </w:num>
  <w:num w:numId="2" w16cid:durableId="1368918113">
    <w:abstractNumId w:val="6"/>
  </w:num>
  <w:num w:numId="3" w16cid:durableId="692460167">
    <w:abstractNumId w:val="2"/>
  </w:num>
  <w:num w:numId="4" w16cid:durableId="1560674483">
    <w:abstractNumId w:val="1"/>
  </w:num>
  <w:num w:numId="5" w16cid:durableId="1946108325">
    <w:abstractNumId w:val="3"/>
  </w:num>
  <w:num w:numId="6" w16cid:durableId="738135291">
    <w:abstractNumId w:val="0"/>
  </w:num>
  <w:num w:numId="7" w16cid:durableId="1005788481">
    <w:abstractNumId w:val="11"/>
  </w:num>
  <w:num w:numId="8" w16cid:durableId="1849054607">
    <w:abstractNumId w:val="5"/>
  </w:num>
  <w:num w:numId="9" w16cid:durableId="1266498760">
    <w:abstractNumId w:val="7"/>
  </w:num>
  <w:num w:numId="10" w16cid:durableId="1787772365">
    <w:abstractNumId w:val="9"/>
  </w:num>
  <w:num w:numId="11" w16cid:durableId="657223363">
    <w:abstractNumId w:val="13"/>
  </w:num>
  <w:num w:numId="12" w16cid:durableId="2051032403">
    <w:abstractNumId w:val="12"/>
  </w:num>
  <w:num w:numId="13" w16cid:durableId="1321932342">
    <w:abstractNumId w:val="4"/>
  </w:num>
  <w:num w:numId="14" w16cid:durableId="1791583057">
    <w:abstractNumId w:val="14"/>
  </w:num>
  <w:num w:numId="15" w16cid:durableId="1797674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72633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79EB"/>
    <w:rsid w:val="0014310E"/>
    <w:rsid w:val="00153112"/>
    <w:rsid w:val="0015513B"/>
    <w:rsid w:val="001908C7"/>
    <w:rsid w:val="00192BF0"/>
    <w:rsid w:val="00194DA7"/>
    <w:rsid w:val="00195D37"/>
    <w:rsid w:val="00196198"/>
    <w:rsid w:val="001A0CD8"/>
    <w:rsid w:val="001A7F46"/>
    <w:rsid w:val="001B281C"/>
    <w:rsid w:val="001B72CA"/>
    <w:rsid w:val="001B7A90"/>
    <w:rsid w:val="001D5ED8"/>
    <w:rsid w:val="001E1693"/>
    <w:rsid w:val="001E5F50"/>
    <w:rsid w:val="002028D2"/>
    <w:rsid w:val="00211335"/>
    <w:rsid w:val="00221C08"/>
    <w:rsid w:val="0023153A"/>
    <w:rsid w:val="00231945"/>
    <w:rsid w:val="00240EAD"/>
    <w:rsid w:val="00241E61"/>
    <w:rsid w:val="002424DD"/>
    <w:rsid w:val="00265805"/>
    <w:rsid w:val="00277686"/>
    <w:rsid w:val="00281B5F"/>
    <w:rsid w:val="002842D5"/>
    <w:rsid w:val="00291094"/>
    <w:rsid w:val="0029136D"/>
    <w:rsid w:val="00293843"/>
    <w:rsid w:val="00293B83"/>
    <w:rsid w:val="002A2AD4"/>
    <w:rsid w:val="002A2F36"/>
    <w:rsid w:val="002A3899"/>
    <w:rsid w:val="002B11F8"/>
    <w:rsid w:val="002B6DCB"/>
    <w:rsid w:val="002C3785"/>
    <w:rsid w:val="002D38C9"/>
    <w:rsid w:val="002F1AEC"/>
    <w:rsid w:val="002F35A3"/>
    <w:rsid w:val="0030020F"/>
    <w:rsid w:val="00305A50"/>
    <w:rsid w:val="00312381"/>
    <w:rsid w:val="00313C23"/>
    <w:rsid w:val="003179D3"/>
    <w:rsid w:val="00322FE2"/>
    <w:rsid w:val="00326D30"/>
    <w:rsid w:val="003312B8"/>
    <w:rsid w:val="00331792"/>
    <w:rsid w:val="00332402"/>
    <w:rsid w:val="00335C4E"/>
    <w:rsid w:val="003361D1"/>
    <w:rsid w:val="003509F7"/>
    <w:rsid w:val="003519B2"/>
    <w:rsid w:val="00362B78"/>
    <w:rsid w:val="00364B06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9BA"/>
    <w:rsid w:val="004200C0"/>
    <w:rsid w:val="00420E8D"/>
    <w:rsid w:val="00421B5E"/>
    <w:rsid w:val="0042436E"/>
    <w:rsid w:val="0042693F"/>
    <w:rsid w:val="0044330E"/>
    <w:rsid w:val="0046660C"/>
    <w:rsid w:val="004730D3"/>
    <w:rsid w:val="00496BAC"/>
    <w:rsid w:val="00497C55"/>
    <w:rsid w:val="004A3DD2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D5A99"/>
    <w:rsid w:val="004E54AC"/>
    <w:rsid w:val="004F2735"/>
    <w:rsid w:val="004F2B86"/>
    <w:rsid w:val="0050040F"/>
    <w:rsid w:val="005018FD"/>
    <w:rsid w:val="005028C9"/>
    <w:rsid w:val="00530318"/>
    <w:rsid w:val="00532C23"/>
    <w:rsid w:val="00535653"/>
    <w:rsid w:val="00552589"/>
    <w:rsid w:val="00581CFB"/>
    <w:rsid w:val="005835BF"/>
    <w:rsid w:val="00592F68"/>
    <w:rsid w:val="005A1E4E"/>
    <w:rsid w:val="005A718F"/>
    <w:rsid w:val="005B3F4F"/>
    <w:rsid w:val="005C0B1E"/>
    <w:rsid w:val="005C0F65"/>
    <w:rsid w:val="005E0277"/>
    <w:rsid w:val="005E0C74"/>
    <w:rsid w:val="005F0F8C"/>
    <w:rsid w:val="005F3680"/>
    <w:rsid w:val="005F4AA5"/>
    <w:rsid w:val="00612553"/>
    <w:rsid w:val="00627130"/>
    <w:rsid w:val="00627B8C"/>
    <w:rsid w:val="0063535F"/>
    <w:rsid w:val="00644561"/>
    <w:rsid w:val="00651930"/>
    <w:rsid w:val="006679DD"/>
    <w:rsid w:val="0067618D"/>
    <w:rsid w:val="006800A8"/>
    <w:rsid w:val="00680FF2"/>
    <w:rsid w:val="00682F00"/>
    <w:rsid w:val="00683EDF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569F"/>
    <w:rsid w:val="006C7404"/>
    <w:rsid w:val="006D12EC"/>
    <w:rsid w:val="006D17C6"/>
    <w:rsid w:val="006D36E5"/>
    <w:rsid w:val="006D5FEF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555C5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B096E"/>
    <w:rsid w:val="007B343A"/>
    <w:rsid w:val="007B77E2"/>
    <w:rsid w:val="007C670E"/>
    <w:rsid w:val="007D1337"/>
    <w:rsid w:val="007E6C4D"/>
    <w:rsid w:val="00802AC7"/>
    <w:rsid w:val="00815F1D"/>
    <w:rsid w:val="00821167"/>
    <w:rsid w:val="0082788C"/>
    <w:rsid w:val="008440DD"/>
    <w:rsid w:val="00844AC5"/>
    <w:rsid w:val="00853A9C"/>
    <w:rsid w:val="008544DC"/>
    <w:rsid w:val="008622E1"/>
    <w:rsid w:val="0086252E"/>
    <w:rsid w:val="00867A41"/>
    <w:rsid w:val="00867C2D"/>
    <w:rsid w:val="00872A01"/>
    <w:rsid w:val="008733B3"/>
    <w:rsid w:val="0087384A"/>
    <w:rsid w:val="008829E5"/>
    <w:rsid w:val="00883F95"/>
    <w:rsid w:val="00887949"/>
    <w:rsid w:val="00894900"/>
    <w:rsid w:val="008A205D"/>
    <w:rsid w:val="008A2416"/>
    <w:rsid w:val="008A3B61"/>
    <w:rsid w:val="008A5AA0"/>
    <w:rsid w:val="008B0EFB"/>
    <w:rsid w:val="008B33BC"/>
    <w:rsid w:val="008B6E46"/>
    <w:rsid w:val="008C1198"/>
    <w:rsid w:val="008D21D4"/>
    <w:rsid w:val="008D264B"/>
    <w:rsid w:val="008D51CD"/>
    <w:rsid w:val="008D5338"/>
    <w:rsid w:val="008E331D"/>
    <w:rsid w:val="008F49E1"/>
    <w:rsid w:val="008F685B"/>
    <w:rsid w:val="00900FA1"/>
    <w:rsid w:val="00904812"/>
    <w:rsid w:val="009120E9"/>
    <w:rsid w:val="00921C22"/>
    <w:rsid w:val="00925448"/>
    <w:rsid w:val="00930198"/>
    <w:rsid w:val="0093532A"/>
    <w:rsid w:val="00943D31"/>
    <w:rsid w:val="00945900"/>
    <w:rsid w:val="00946361"/>
    <w:rsid w:val="0095206B"/>
    <w:rsid w:val="00964BEB"/>
    <w:rsid w:val="009672A3"/>
    <w:rsid w:val="009711E5"/>
    <w:rsid w:val="009723BA"/>
    <w:rsid w:val="0098338C"/>
    <w:rsid w:val="009863F5"/>
    <w:rsid w:val="009924AF"/>
    <w:rsid w:val="009A2CC0"/>
    <w:rsid w:val="009A7ECE"/>
    <w:rsid w:val="009B1AF6"/>
    <w:rsid w:val="009B4E3B"/>
    <w:rsid w:val="009B67EE"/>
    <w:rsid w:val="009C1004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7D8C"/>
    <w:rsid w:val="00A960D9"/>
    <w:rsid w:val="00AA0806"/>
    <w:rsid w:val="00AA48B4"/>
    <w:rsid w:val="00AC410E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33A19"/>
    <w:rsid w:val="00B3421C"/>
    <w:rsid w:val="00B35382"/>
    <w:rsid w:val="00B43C63"/>
    <w:rsid w:val="00B572B4"/>
    <w:rsid w:val="00B6111D"/>
    <w:rsid w:val="00B64826"/>
    <w:rsid w:val="00B64E99"/>
    <w:rsid w:val="00B76EB9"/>
    <w:rsid w:val="00B85032"/>
    <w:rsid w:val="00B85270"/>
    <w:rsid w:val="00B962FF"/>
    <w:rsid w:val="00BB3D39"/>
    <w:rsid w:val="00BB7EB1"/>
    <w:rsid w:val="00BC27E7"/>
    <w:rsid w:val="00BC546A"/>
    <w:rsid w:val="00BD18F6"/>
    <w:rsid w:val="00BE1E26"/>
    <w:rsid w:val="00BE2D1B"/>
    <w:rsid w:val="00C02965"/>
    <w:rsid w:val="00C1505F"/>
    <w:rsid w:val="00C267F9"/>
    <w:rsid w:val="00C33831"/>
    <w:rsid w:val="00C501C2"/>
    <w:rsid w:val="00C531B0"/>
    <w:rsid w:val="00C62BC1"/>
    <w:rsid w:val="00C724D3"/>
    <w:rsid w:val="00C73341"/>
    <w:rsid w:val="00C800C0"/>
    <w:rsid w:val="00C86A12"/>
    <w:rsid w:val="00C9106D"/>
    <w:rsid w:val="00C910CC"/>
    <w:rsid w:val="00C94CAA"/>
    <w:rsid w:val="00CA1EA6"/>
    <w:rsid w:val="00CA5924"/>
    <w:rsid w:val="00CA5D35"/>
    <w:rsid w:val="00CC083B"/>
    <w:rsid w:val="00CC1A04"/>
    <w:rsid w:val="00CD6ABB"/>
    <w:rsid w:val="00CE1E99"/>
    <w:rsid w:val="00CE25C4"/>
    <w:rsid w:val="00CF427C"/>
    <w:rsid w:val="00CF6473"/>
    <w:rsid w:val="00D01453"/>
    <w:rsid w:val="00D0631D"/>
    <w:rsid w:val="00D0698B"/>
    <w:rsid w:val="00D11810"/>
    <w:rsid w:val="00D15371"/>
    <w:rsid w:val="00D178DA"/>
    <w:rsid w:val="00D238FC"/>
    <w:rsid w:val="00D27151"/>
    <w:rsid w:val="00D32522"/>
    <w:rsid w:val="00D369AE"/>
    <w:rsid w:val="00D54A3C"/>
    <w:rsid w:val="00D57558"/>
    <w:rsid w:val="00D62B3B"/>
    <w:rsid w:val="00D6537E"/>
    <w:rsid w:val="00D67CA4"/>
    <w:rsid w:val="00D76F82"/>
    <w:rsid w:val="00D812E5"/>
    <w:rsid w:val="00DB17BD"/>
    <w:rsid w:val="00DB26A7"/>
    <w:rsid w:val="00DB2966"/>
    <w:rsid w:val="00DB3AA9"/>
    <w:rsid w:val="00DB630C"/>
    <w:rsid w:val="00DC230D"/>
    <w:rsid w:val="00DD4474"/>
    <w:rsid w:val="00DE79EC"/>
    <w:rsid w:val="00DF2525"/>
    <w:rsid w:val="00E0237C"/>
    <w:rsid w:val="00E205D4"/>
    <w:rsid w:val="00E213BD"/>
    <w:rsid w:val="00E22369"/>
    <w:rsid w:val="00E237A4"/>
    <w:rsid w:val="00E31408"/>
    <w:rsid w:val="00E330AB"/>
    <w:rsid w:val="00E412B6"/>
    <w:rsid w:val="00E417E5"/>
    <w:rsid w:val="00E57599"/>
    <w:rsid w:val="00E72E08"/>
    <w:rsid w:val="00E74C9E"/>
    <w:rsid w:val="00E76CAD"/>
    <w:rsid w:val="00E77E6F"/>
    <w:rsid w:val="00E94B5F"/>
    <w:rsid w:val="00E962C9"/>
    <w:rsid w:val="00EA24B7"/>
    <w:rsid w:val="00EA2BBA"/>
    <w:rsid w:val="00EC4D60"/>
    <w:rsid w:val="00EC746A"/>
    <w:rsid w:val="00ED01E2"/>
    <w:rsid w:val="00ED6CFC"/>
    <w:rsid w:val="00ED7314"/>
    <w:rsid w:val="00ED7D9C"/>
    <w:rsid w:val="00EE77D0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5922"/>
    <w:rsid w:val="00F54A81"/>
    <w:rsid w:val="00F5773E"/>
    <w:rsid w:val="00F674B0"/>
    <w:rsid w:val="00F83A65"/>
    <w:rsid w:val="00FA21B7"/>
    <w:rsid w:val="00FC590A"/>
    <w:rsid w:val="00FD48CA"/>
    <w:rsid w:val="00FD6FA9"/>
    <w:rsid w:val="00FE3D6D"/>
    <w:rsid w:val="00FF3BC2"/>
    <w:rsid w:val="00FF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E79EC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310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310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310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4545EA"/>
    <w:rsid w:val="004A70B9"/>
    <w:rsid w:val="005B6512"/>
    <w:rsid w:val="006470C5"/>
    <w:rsid w:val="006879F1"/>
    <w:rsid w:val="007F2C9F"/>
    <w:rsid w:val="007F562D"/>
    <w:rsid w:val="0097532A"/>
    <w:rsid w:val="00A70775"/>
    <w:rsid w:val="00AA2DCE"/>
    <w:rsid w:val="00B662F8"/>
    <w:rsid w:val="00C12510"/>
    <w:rsid w:val="00C35B14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1507</TotalTime>
  <Pages>14</Pages>
  <Words>1710</Words>
  <Characters>9752</Characters>
  <Application>Microsoft Office Word</Application>
  <DocSecurity>0</DocSecurity>
  <Lines>81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378</cp:revision>
  <cp:lastPrinted>2022-09-01T16:23:00Z</cp:lastPrinted>
  <dcterms:created xsi:type="dcterms:W3CDTF">2022-08-26T20:34:00Z</dcterms:created>
  <dcterms:modified xsi:type="dcterms:W3CDTF">2022-09-01T16:37:00Z</dcterms:modified>
</cp:coreProperties>
</file>
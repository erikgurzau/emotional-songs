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FE2500" w14:textId="3E0A8A31" w:rsidR="004B7E44" w:rsidRDefault="004B7E44" w:rsidP="004B7E44"/>
    <w:tbl>
      <w:tblPr>
        <w:tblpPr w:leftFromText="180" w:rightFromText="180" w:vertAnchor="text" w:horzAnchor="page" w:tblpX="570" w:tblpY="202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924"/>
      </w:tblGrid>
      <w:tr w:rsidR="00A25593" w14:paraId="5E56BCED" w14:textId="77777777" w:rsidTr="00A25593">
        <w:trPr>
          <w:trHeight w:val="2536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</w:tcPr>
          <w:p w14:paraId="42B89F81" w14:textId="4B6183F4" w:rsidR="00A25593" w:rsidRDefault="00A25593" w:rsidP="00A25593"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1CE63EDA" wp14:editId="3ED2FDCD">
                  <wp:simplePos x="0" y="0"/>
                  <wp:positionH relativeFrom="column">
                    <wp:posOffset>2806206</wp:posOffset>
                  </wp:positionH>
                  <wp:positionV relativeFrom="paragraph">
                    <wp:posOffset>831215</wp:posOffset>
                  </wp:positionV>
                  <wp:extent cx="781518" cy="781518"/>
                  <wp:effectExtent l="0" t="0" r="0" b="0"/>
                  <wp:wrapNone/>
                  <wp:docPr id="4" name="Elemento grafico 4" descr="Note musicali con riempimento a tinta uni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Elemento grafico 4" descr="Note musicali con riempimento a tinta unita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1518" cy="78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3415AC1C" wp14:editId="3E787BB9">
                      <wp:extent cx="5600700" cy="1603023"/>
                      <wp:effectExtent l="0" t="0" r="0" b="0"/>
                      <wp:docPr id="8" name="Casella di tes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00700" cy="160302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C82A3A2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 xml:space="preserve">EMOTIONAL </w:t>
                                  </w:r>
                                </w:p>
                                <w:p w14:paraId="5ACC39A5" w14:textId="77777777" w:rsidR="00A25593" w:rsidRPr="00B35382" w:rsidRDefault="00A25593" w:rsidP="00A25593">
                                  <w:pPr>
                                    <w:pStyle w:val="Titolo"/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</w:rPr>
                                  </w:pPr>
                                  <w:r w:rsidRPr="00B35382">
                                    <w:rPr>
                                      <w:rFonts w:asciiTheme="minorHAnsi" w:hAnsiTheme="minorHAnsi" w:cstheme="minorHAnsi"/>
                                      <w:sz w:val="110"/>
                                      <w:szCs w:val="110"/>
                                      <w:lang w:bidi="it-IT"/>
                                    </w:rPr>
                                    <w:t>SONGS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415AC1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8" o:spid="_x0000_s1026" type="#_x0000_t202" style="width:441pt;height:1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" filled="f" stroked="f" strokeweight=".5pt">
                      <v:textbox>
                        <w:txbxContent>
                          <w:p w14:paraId="1C82A3A2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 xml:space="preserve">EMOTIONAL </w:t>
                            </w:r>
                          </w:p>
                          <w:p w14:paraId="5ACC39A5" w14:textId="77777777" w:rsidR="00A25593" w:rsidRPr="00B35382" w:rsidRDefault="00A25593" w:rsidP="00A25593">
                            <w:pPr>
                              <w:pStyle w:val="Titolo"/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</w:rPr>
                            </w:pPr>
                            <w:r w:rsidRPr="00B35382">
                              <w:rPr>
                                <w:rFonts w:asciiTheme="minorHAnsi" w:hAnsiTheme="minorHAnsi" w:cstheme="minorHAnsi"/>
                                <w:sz w:val="110"/>
                                <w:szCs w:val="110"/>
                                <w:lang w:bidi="it-IT"/>
                              </w:rPr>
                              <w:t>SONGS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FCBFE5E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2F2F41F9" wp14:editId="4302B829">
                      <wp:extent cx="5294984" cy="0"/>
                      <wp:effectExtent l="0" t="19050" r="20320" b="19050"/>
                      <wp:docPr id="5" name="Connettore diritto 5" descr="separatore di tes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294984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40CAE2A" id="Connettore diritto 5" o:spid="_x0000_s1026" alt="separatore di tes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16.9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" strokecolor="white [3212]" strokeweight="3pt">
                      <w10:anchorlock/>
                    </v:line>
                  </w:pict>
                </mc:Fallback>
              </mc:AlternateContent>
            </w:r>
          </w:p>
          <w:p w14:paraId="0FEA2236" w14:textId="77777777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5A5FDA67" wp14:editId="2A4A95A2">
                      <wp:extent cx="5138670" cy="746975"/>
                      <wp:effectExtent l="0" t="0" r="0" b="0"/>
                      <wp:docPr id="3" name="Casella di testo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138670" cy="7469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7CC46D5" w14:textId="4CFA077A" w:rsidR="00A25593" w:rsidRPr="00A25593" w:rsidRDefault="00A25593" w:rsidP="00A25593">
                                  <w:pPr>
                                    <w:pStyle w:val="Sottotitolo"/>
                                    <w:rPr>
                                      <w:sz w:val="76"/>
                                      <w:szCs w:val="76"/>
                                    </w:rPr>
                                  </w:pPr>
                                  <w:r w:rsidRPr="00A25593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 xml:space="preserve">Manuale </w:t>
                                  </w:r>
                                  <w:r w:rsidR="000B2051">
                                    <w:rPr>
                                      <w:sz w:val="76"/>
                                      <w:szCs w:val="76"/>
                                      <w:lang w:bidi="it-IT"/>
                                    </w:rPr>
                                    <w:t>utente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5A5FDA67" id="Casella di testo 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" filled="f" stroked="f" strokeweight=".5pt">
                      <v:textbox>
                        <w:txbxContent>
                          <w:p w14:paraId="67CC46D5" w14:textId="4CFA077A" w:rsidR="00A25593" w:rsidRPr="00A25593" w:rsidRDefault="00A25593" w:rsidP="00A25593">
                            <w:pPr>
                              <w:pStyle w:val="Sottotitolo"/>
                              <w:rPr>
                                <w:sz w:val="76"/>
                                <w:szCs w:val="76"/>
                              </w:rPr>
                            </w:pPr>
                            <w:r w:rsidRPr="00A25593">
                              <w:rPr>
                                <w:sz w:val="76"/>
                                <w:szCs w:val="76"/>
                                <w:lang w:bidi="it-IT"/>
                              </w:rPr>
                              <w:t xml:space="preserve">Manuale </w:t>
                            </w:r>
                            <w:r w:rsidR="000B2051">
                              <w:rPr>
                                <w:sz w:val="76"/>
                                <w:szCs w:val="76"/>
                                <w:lang w:bidi="it-IT"/>
                              </w:rPr>
                              <w:t>utente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42F1EBA" w14:textId="77777777" w:rsidR="00A25593" w:rsidRDefault="00A25593" w:rsidP="00A25593"/>
          <w:p w14:paraId="3EBA8662" w14:textId="77777777" w:rsidR="00A25593" w:rsidRDefault="00A25593" w:rsidP="00A25593"/>
          <w:p w14:paraId="14C23C04" w14:textId="77777777" w:rsidR="00A25593" w:rsidRDefault="00A25593" w:rsidP="00A25593"/>
          <w:p w14:paraId="594B7250" w14:textId="77777777" w:rsidR="00A25593" w:rsidRDefault="00A25593" w:rsidP="00A25593"/>
          <w:p w14:paraId="7A8513D5" w14:textId="51A59B81" w:rsidR="00A25593" w:rsidRDefault="00A25593" w:rsidP="00A25593"/>
        </w:tc>
      </w:tr>
      <w:tr w:rsidR="00A25593" w14:paraId="329909B1" w14:textId="77777777" w:rsidTr="00A25593">
        <w:trPr>
          <w:trHeight w:val="3814"/>
        </w:trPr>
        <w:tc>
          <w:tcPr>
            <w:tcW w:w="8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9AB553" w14:textId="3B0A2396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0A5B3721" wp14:editId="25B2B5E7">
                      <wp:extent cx="5667022" cy="1354667"/>
                      <wp:effectExtent l="0" t="0" r="0" b="0"/>
                      <wp:docPr id="6" name="Casella di tes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67022" cy="135466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C635B1" w14:textId="77777777" w:rsidR="00A25593" w:rsidRPr="00BE204A" w:rsidRDefault="00A25593" w:rsidP="00A25593">
                                  <w:pPr>
                                    <w:pStyle w:val="Titolo1"/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sz w:val="38"/>
                                      <w:szCs w:val="38"/>
                                      <w:lang w:bidi="it-IT"/>
                                    </w:rPr>
                                    <w:t>Progetto Laboratorio Interdisciplinare A</w:t>
                                  </w:r>
                                  <w:r w:rsidRPr="00BE204A">
                                    <w:rPr>
                                      <w:sz w:val="40"/>
                                      <w:szCs w:val="20"/>
                                      <w:lang w:bidi="it-IT"/>
                                    </w:rPr>
                                    <w:t xml:space="preserve"> – </w:t>
                                  </w:r>
                                  <w:r w:rsidRPr="00BE204A">
                                    <w:rPr>
                                      <w:sz w:val="34"/>
                                      <w:szCs w:val="34"/>
                                      <w:lang w:bidi="it-IT"/>
                                    </w:rPr>
                                    <w:t>A.A. 2021/22</w:t>
                                  </w:r>
                                </w:p>
                                <w:p w14:paraId="290698C0" w14:textId="77777777" w:rsidR="00A25593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Università degli Studi dell’Insubria</w:t>
                                  </w:r>
                                </w:p>
                                <w:p w14:paraId="7D1EC23B" w14:textId="77777777" w:rsidR="00A25593" w:rsidRPr="000D24AF" w:rsidRDefault="00A25593" w:rsidP="00A25593">
                                  <w:pPr>
                                    <w:pStyle w:val="Titolo1"/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</w:pPr>
                                  <w:r>
                                    <w:rPr>
                                      <w:b w:val="0"/>
                                      <w:bCs/>
                                      <w:sz w:val="32"/>
                                      <w:szCs w:val="16"/>
                                      <w:lang w:bidi="it-IT"/>
                                    </w:rPr>
                                    <w:t>Laurea triennale in Informatica</w:t>
                                  </w:r>
                                </w:p>
                                <w:p w14:paraId="200E5263" w14:textId="77777777" w:rsidR="00A25593" w:rsidRPr="004B7E44" w:rsidRDefault="00A25593" w:rsidP="00A25593">
                                  <w:pPr>
                                    <w:pStyle w:val="Titolo1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0A5B3721" id="Casella di testo 6" o:spid="_x0000_s1028" type="#_x0000_t202" style="width:446.2pt;height:10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" filled="f" stroked="f" strokeweight=".5pt">
                      <v:textbox>
                        <w:txbxContent>
                          <w:p w14:paraId="22C635B1" w14:textId="77777777" w:rsidR="00A25593" w:rsidRPr="00BE204A" w:rsidRDefault="00A25593" w:rsidP="00A25593">
                            <w:pPr>
                              <w:pStyle w:val="Titolo1"/>
                              <w:rPr>
                                <w:sz w:val="40"/>
                                <w:szCs w:val="20"/>
                                <w:lang w:bidi="it-IT"/>
                              </w:rPr>
                            </w:pPr>
                            <w:r w:rsidRPr="00BE204A">
                              <w:rPr>
                                <w:sz w:val="38"/>
                                <w:szCs w:val="38"/>
                                <w:lang w:bidi="it-IT"/>
                              </w:rPr>
                              <w:t>Progetto Laboratorio Interdisciplinare A</w:t>
                            </w:r>
                            <w:r w:rsidRPr="00BE204A">
                              <w:rPr>
                                <w:sz w:val="40"/>
                                <w:szCs w:val="20"/>
                                <w:lang w:bidi="it-IT"/>
                              </w:rPr>
                              <w:t xml:space="preserve"> – </w:t>
                            </w:r>
                            <w:r w:rsidRPr="00BE204A">
                              <w:rPr>
                                <w:sz w:val="34"/>
                                <w:szCs w:val="34"/>
                                <w:lang w:bidi="it-IT"/>
                              </w:rPr>
                              <w:t>A.A. 2021/22</w:t>
                            </w:r>
                          </w:p>
                          <w:p w14:paraId="290698C0" w14:textId="77777777" w:rsidR="00A25593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 w:rsidRPr="000D24AF"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Università degli Studi dell’Insubria</w:t>
                            </w:r>
                          </w:p>
                          <w:p w14:paraId="7D1EC23B" w14:textId="77777777" w:rsidR="00A25593" w:rsidRPr="000D24AF" w:rsidRDefault="00A25593" w:rsidP="00A25593">
                            <w:pPr>
                              <w:pStyle w:val="Titolo1"/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</w:pPr>
                            <w:r>
                              <w:rPr>
                                <w:b w:val="0"/>
                                <w:bCs/>
                                <w:sz w:val="32"/>
                                <w:szCs w:val="16"/>
                                <w:lang w:bidi="it-IT"/>
                              </w:rPr>
                              <w:t>Laurea triennale in Informatica</w:t>
                            </w:r>
                          </w:p>
                          <w:p w14:paraId="200E5263" w14:textId="77777777" w:rsidR="00A25593" w:rsidRPr="004B7E44" w:rsidRDefault="00A25593" w:rsidP="00A25593">
                            <w:pPr>
                              <w:pStyle w:val="Titolo1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A2B1A35" w14:textId="73493733" w:rsidR="00A25593" w:rsidRDefault="00A25593" w:rsidP="00A25593">
            <w:r>
              <w:rPr>
                <w:noProof/>
                <w:lang w:bidi="it-IT"/>
              </w:rPr>
              <mc:AlternateContent>
                <mc:Choice Requires="wps">
                  <w:drawing>
                    <wp:inline distT="0" distB="0" distL="0" distR="0" wp14:anchorId="12417B44" wp14:editId="7F2FF76A">
                      <wp:extent cx="3601155" cy="1320800"/>
                      <wp:effectExtent l="0" t="0" r="0" b="0"/>
                      <wp:docPr id="7" name="Casella di tes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01155" cy="1320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07B6AAB" w14:textId="77777777" w:rsidR="00A25593" w:rsidRPr="00BE204A" w:rsidRDefault="00A25593" w:rsidP="00A25593">
                                  <w:p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</w:pPr>
                                  <w:r w:rsidRPr="00BE204A"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sz w:val="38"/>
                                      <w:szCs w:val="38"/>
                                      <w:lang w:bidi="it-IT"/>
                                    </w:rPr>
                                    <w:t>Sviluppato da:</w:t>
                                  </w:r>
                                </w:p>
                                <w:p w14:paraId="79B7FFA1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Erik Gurzau,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749400</w:t>
                                  </w:r>
                                </w:p>
                                <w:p w14:paraId="22D6B7B4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Sara Biavaschi,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748698</w:t>
                                  </w:r>
                                </w:p>
                                <w:p w14:paraId="225243BE" w14:textId="77777777" w:rsidR="00A25593" w:rsidRPr="000D24AF" w:rsidRDefault="00A25593" w:rsidP="00A25593">
                                  <w:pPr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</w:rPr>
                                  </w:pPr>
                                  <w:r w:rsidRPr="000D24AF">
                                    <w:rPr>
                                      <w:rFonts w:asciiTheme="majorHAnsi" w:hAnsiTheme="majorHAnsi"/>
                                      <w:sz w:val="32"/>
                                      <w:szCs w:val="24"/>
                                      <w:lang w:bidi="it-IT"/>
                                    </w:rPr>
                                    <w:t xml:space="preserve">• Alessia Metaj, matricola </w:t>
                                  </w:r>
                                  <w:r w:rsidRPr="000D24AF">
                                    <w:rPr>
                                      <w:rFonts w:asciiTheme="majorHAnsi" w:hAnsiTheme="majorHAnsi"/>
                                      <w:lang w:bidi="it-IT"/>
                                    </w:rPr>
                                    <w:t>738945</w:t>
                                  </w:r>
                                </w:p>
                                <w:p w14:paraId="48FD9136" w14:textId="77777777" w:rsidR="00A25593" w:rsidRPr="004B7E44" w:rsidRDefault="00A25593" w:rsidP="00A2559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2417B44" id="Casella di testo 7" o:spid="_x0000_s1029" type="#_x0000_t202" style="width:283.55pt;height:10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" filled="f" stroked="f" strokeweight=".5pt">
                      <v:textbox>
                        <w:txbxContent>
                          <w:p w14:paraId="607B6AAB" w14:textId="77777777" w:rsidR="00A25593" w:rsidRPr="00BE204A" w:rsidRDefault="00A25593" w:rsidP="00A25593">
                            <w:pPr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</w:pPr>
                            <w:r w:rsidRPr="00BE204A">
                              <w:rPr>
                                <w:rFonts w:asciiTheme="majorHAnsi" w:hAnsiTheme="majorHAnsi"/>
                                <w:b/>
                                <w:bCs/>
                                <w:sz w:val="38"/>
                                <w:szCs w:val="38"/>
                                <w:lang w:bidi="it-IT"/>
                              </w:rPr>
                              <w:t>Sviluppato da:</w:t>
                            </w:r>
                          </w:p>
                          <w:p w14:paraId="79B7FFA1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Erik Gurzau,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749400</w:t>
                            </w:r>
                          </w:p>
                          <w:p w14:paraId="22D6B7B4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Sara Biavaschi,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748698</w:t>
                            </w:r>
                          </w:p>
                          <w:p w14:paraId="225243BE" w14:textId="77777777" w:rsidR="00A25593" w:rsidRPr="000D24AF" w:rsidRDefault="00A25593" w:rsidP="00A25593">
                            <w:pPr>
                              <w:rPr>
                                <w:rFonts w:asciiTheme="majorHAnsi" w:hAnsiTheme="majorHAnsi"/>
                                <w:sz w:val="32"/>
                                <w:szCs w:val="24"/>
                              </w:rPr>
                            </w:pPr>
                            <w:r w:rsidRPr="000D24AF">
                              <w:rPr>
                                <w:rFonts w:asciiTheme="majorHAnsi" w:hAnsiTheme="majorHAnsi"/>
                                <w:sz w:val="32"/>
                                <w:szCs w:val="24"/>
                                <w:lang w:bidi="it-IT"/>
                              </w:rPr>
                              <w:t xml:space="preserve">• Alessia Metaj, matricola </w:t>
                            </w:r>
                            <w:r w:rsidRPr="000D24AF">
                              <w:rPr>
                                <w:rFonts w:asciiTheme="majorHAnsi" w:hAnsiTheme="majorHAnsi"/>
                                <w:lang w:bidi="it-IT"/>
                              </w:rPr>
                              <w:t>738945</w:t>
                            </w:r>
                          </w:p>
                          <w:p w14:paraId="48FD9136" w14:textId="77777777" w:rsidR="00A25593" w:rsidRPr="004B7E44" w:rsidRDefault="00A25593" w:rsidP="00A25593"/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14:paraId="0ADE2681" w14:textId="152433AF" w:rsidR="004B7E44" w:rsidRDefault="007637C4">
      <w:pPr>
        <w:spacing w:after="200"/>
      </w:pPr>
      <w:r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DA07D4" wp14:editId="6E1513C7">
                <wp:simplePos x="0" y="0"/>
                <wp:positionH relativeFrom="column">
                  <wp:posOffset>-424180</wp:posOffset>
                </wp:positionH>
                <wp:positionV relativeFrom="paragraph">
                  <wp:posOffset>9319986</wp:posOffset>
                </wp:positionV>
                <wp:extent cx="2206171" cy="391886"/>
                <wp:effectExtent l="0" t="0" r="0" b="0"/>
                <wp:wrapNone/>
                <wp:docPr id="39" name="Casella di tes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6171" cy="39188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D9F2D8" w14:textId="77777777" w:rsidR="007637C4" w:rsidRPr="00420E8D" w:rsidRDefault="007637C4" w:rsidP="007637C4">
                            <w:pPr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</w:pPr>
                            <w:r w:rsidRPr="00420E8D">
                              <w:rPr>
                                <w:rFonts w:ascii="Arial Nova Light" w:hAnsi="Arial Nova Light"/>
                                <w:color w:val="auto"/>
                                <w:sz w:val="32"/>
                                <w:szCs w:val="24"/>
                              </w:rPr>
                              <w:t>Versione 1.0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07D4" id="Casella di testo 39" o:spid="_x0000_s1030" type="#_x0000_t202" style="position:absolute;margin-left:-33.4pt;margin-top:733.85pt;width:173.7pt;height:30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" filled="f" stroked="f" strokeweight=".5pt">
                <v:textbox>
                  <w:txbxContent>
                    <w:p w14:paraId="0AD9F2D8" w14:textId="77777777" w:rsidR="007637C4" w:rsidRPr="00420E8D" w:rsidRDefault="007637C4" w:rsidP="007637C4">
                      <w:pPr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</w:pPr>
                      <w:r w:rsidRPr="00420E8D">
                        <w:rPr>
                          <w:rFonts w:ascii="Arial Nova Light" w:hAnsi="Arial Nova Light"/>
                          <w:color w:val="auto"/>
                          <w:sz w:val="32"/>
                          <w:szCs w:val="24"/>
                        </w:rPr>
                        <w:t>Versione 1.0</w:t>
                      </w:r>
                    </w:p>
                  </w:txbxContent>
                </v:textbox>
              </v:shape>
            </w:pict>
          </mc:Fallback>
        </mc:AlternateContent>
      </w:r>
      <w:r w:rsidR="00A25593">
        <w:rPr>
          <w:noProof/>
          <w:lang w:bidi="it-IT"/>
        </w:rPr>
        <w:drawing>
          <wp:anchor distT="0" distB="0" distL="114300" distR="114300" simplePos="0" relativeHeight="251663360" behindDoc="0" locked="0" layoutInCell="1" allowOverlap="1" wp14:anchorId="11E8BCDF" wp14:editId="0BBFA18F">
            <wp:simplePos x="0" y="0"/>
            <wp:positionH relativeFrom="column">
              <wp:posOffset>5751830</wp:posOffset>
            </wp:positionH>
            <wp:positionV relativeFrom="paragraph">
              <wp:posOffset>8913565</wp:posOffset>
            </wp:positionV>
            <wp:extent cx="829945" cy="829945"/>
            <wp:effectExtent l="0" t="0" r="8255" b="8255"/>
            <wp:wrapNone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945" cy="829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5382">
        <w:rPr>
          <w:noProof/>
          <w:lang w:bidi="it-IT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3D877A7" wp14:editId="4359839C">
                <wp:simplePos x="0" y="0"/>
                <wp:positionH relativeFrom="column">
                  <wp:posOffset>-816680</wp:posOffset>
                </wp:positionH>
                <wp:positionV relativeFrom="page">
                  <wp:posOffset>1419084</wp:posOffset>
                </wp:positionV>
                <wp:extent cx="6748145" cy="7464778"/>
                <wp:effectExtent l="95250" t="76200" r="90805" b="98425"/>
                <wp:wrapNone/>
                <wp:docPr id="2" name="Rettangolo 2" descr="rettangolo colora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7464778"/>
                        </a:xfrm>
                        <a:custGeom>
                          <a:avLst/>
                          <a:gdLst>
                            <a:gd name="connsiteX0" fmla="*/ 0 w 6748145"/>
                            <a:gd name="connsiteY0" fmla="*/ 0 h 7464778"/>
                            <a:gd name="connsiteX1" fmla="*/ 674815 w 6748145"/>
                            <a:gd name="connsiteY1" fmla="*/ 0 h 7464778"/>
                            <a:gd name="connsiteX2" fmla="*/ 1349629 w 6748145"/>
                            <a:gd name="connsiteY2" fmla="*/ 0 h 7464778"/>
                            <a:gd name="connsiteX3" fmla="*/ 1956962 w 6748145"/>
                            <a:gd name="connsiteY3" fmla="*/ 0 h 7464778"/>
                            <a:gd name="connsiteX4" fmla="*/ 2429332 w 6748145"/>
                            <a:gd name="connsiteY4" fmla="*/ 0 h 7464778"/>
                            <a:gd name="connsiteX5" fmla="*/ 2901702 w 6748145"/>
                            <a:gd name="connsiteY5" fmla="*/ 0 h 7464778"/>
                            <a:gd name="connsiteX6" fmla="*/ 3441554 w 6748145"/>
                            <a:gd name="connsiteY6" fmla="*/ 0 h 7464778"/>
                            <a:gd name="connsiteX7" fmla="*/ 4251331 w 6748145"/>
                            <a:gd name="connsiteY7" fmla="*/ 0 h 7464778"/>
                            <a:gd name="connsiteX8" fmla="*/ 4926146 w 6748145"/>
                            <a:gd name="connsiteY8" fmla="*/ 0 h 7464778"/>
                            <a:gd name="connsiteX9" fmla="*/ 5600960 w 6748145"/>
                            <a:gd name="connsiteY9" fmla="*/ 0 h 7464778"/>
                            <a:gd name="connsiteX10" fmla="*/ 6748145 w 6748145"/>
                            <a:gd name="connsiteY10" fmla="*/ 0 h 7464778"/>
                            <a:gd name="connsiteX11" fmla="*/ 6748145 w 6748145"/>
                            <a:gd name="connsiteY11" fmla="*/ 529321 h 7464778"/>
                            <a:gd name="connsiteX12" fmla="*/ 6748145 w 6748145"/>
                            <a:gd name="connsiteY12" fmla="*/ 1058641 h 7464778"/>
                            <a:gd name="connsiteX13" fmla="*/ 6748145 w 6748145"/>
                            <a:gd name="connsiteY13" fmla="*/ 1886553 h 7464778"/>
                            <a:gd name="connsiteX14" fmla="*/ 6748145 w 6748145"/>
                            <a:gd name="connsiteY14" fmla="*/ 2714465 h 7464778"/>
                            <a:gd name="connsiteX15" fmla="*/ 6748145 w 6748145"/>
                            <a:gd name="connsiteY15" fmla="*/ 3318433 h 7464778"/>
                            <a:gd name="connsiteX16" fmla="*/ 6748145 w 6748145"/>
                            <a:gd name="connsiteY16" fmla="*/ 3847754 h 7464778"/>
                            <a:gd name="connsiteX17" fmla="*/ 6748145 w 6748145"/>
                            <a:gd name="connsiteY17" fmla="*/ 4451722 h 7464778"/>
                            <a:gd name="connsiteX18" fmla="*/ 6748145 w 6748145"/>
                            <a:gd name="connsiteY18" fmla="*/ 5204986 h 7464778"/>
                            <a:gd name="connsiteX19" fmla="*/ 6748145 w 6748145"/>
                            <a:gd name="connsiteY19" fmla="*/ 5883602 h 7464778"/>
                            <a:gd name="connsiteX20" fmla="*/ 6748145 w 6748145"/>
                            <a:gd name="connsiteY20" fmla="*/ 6562218 h 7464778"/>
                            <a:gd name="connsiteX21" fmla="*/ 6748145 w 6748145"/>
                            <a:gd name="connsiteY21" fmla="*/ 7464778 h 7464778"/>
                            <a:gd name="connsiteX22" fmla="*/ 6005849 w 6748145"/>
                            <a:gd name="connsiteY22" fmla="*/ 7464778 h 7464778"/>
                            <a:gd name="connsiteX23" fmla="*/ 5398516 w 6748145"/>
                            <a:gd name="connsiteY23" fmla="*/ 7464778 h 7464778"/>
                            <a:gd name="connsiteX24" fmla="*/ 4926146 w 6748145"/>
                            <a:gd name="connsiteY24" fmla="*/ 7464778 h 7464778"/>
                            <a:gd name="connsiteX25" fmla="*/ 4386294 w 6748145"/>
                            <a:gd name="connsiteY25" fmla="*/ 7464778 h 7464778"/>
                            <a:gd name="connsiteX26" fmla="*/ 3913924 w 6748145"/>
                            <a:gd name="connsiteY26" fmla="*/ 7464778 h 7464778"/>
                            <a:gd name="connsiteX27" fmla="*/ 3306591 w 6748145"/>
                            <a:gd name="connsiteY27" fmla="*/ 7464778 h 7464778"/>
                            <a:gd name="connsiteX28" fmla="*/ 2699258 w 6748145"/>
                            <a:gd name="connsiteY28" fmla="*/ 7464778 h 7464778"/>
                            <a:gd name="connsiteX29" fmla="*/ 1956962 w 6748145"/>
                            <a:gd name="connsiteY29" fmla="*/ 7464778 h 7464778"/>
                            <a:gd name="connsiteX30" fmla="*/ 1214666 w 6748145"/>
                            <a:gd name="connsiteY30" fmla="*/ 7464778 h 7464778"/>
                            <a:gd name="connsiteX31" fmla="*/ 0 w 6748145"/>
                            <a:gd name="connsiteY31" fmla="*/ 7464778 h 7464778"/>
                            <a:gd name="connsiteX32" fmla="*/ 0 w 6748145"/>
                            <a:gd name="connsiteY32" fmla="*/ 6935457 h 7464778"/>
                            <a:gd name="connsiteX33" fmla="*/ 0 w 6748145"/>
                            <a:gd name="connsiteY33" fmla="*/ 6331489 h 7464778"/>
                            <a:gd name="connsiteX34" fmla="*/ 0 w 6748145"/>
                            <a:gd name="connsiteY34" fmla="*/ 5503577 h 7464778"/>
                            <a:gd name="connsiteX35" fmla="*/ 0 w 6748145"/>
                            <a:gd name="connsiteY35" fmla="*/ 4675665 h 7464778"/>
                            <a:gd name="connsiteX36" fmla="*/ 0 w 6748145"/>
                            <a:gd name="connsiteY36" fmla="*/ 3997049 h 7464778"/>
                            <a:gd name="connsiteX37" fmla="*/ 0 w 6748145"/>
                            <a:gd name="connsiteY37" fmla="*/ 3243785 h 7464778"/>
                            <a:gd name="connsiteX38" fmla="*/ 0 w 6748145"/>
                            <a:gd name="connsiteY38" fmla="*/ 2415874 h 7464778"/>
                            <a:gd name="connsiteX39" fmla="*/ 0 w 6748145"/>
                            <a:gd name="connsiteY39" fmla="*/ 1587962 h 7464778"/>
                            <a:gd name="connsiteX40" fmla="*/ 0 w 6748145"/>
                            <a:gd name="connsiteY40" fmla="*/ 760050 h 7464778"/>
                            <a:gd name="connsiteX41" fmla="*/ 0 w 6748145"/>
                            <a:gd name="connsiteY41" fmla="*/ 0 h 74647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</a:cxnLst>
                          <a:rect l="l" t="t" r="r" b="b"/>
                          <a:pathLst>
                            <a:path w="6748145" h="7464778" fill="none" extrusionOk="0">
                              <a:moveTo>
                                <a:pt x="0" y="0"/>
                              </a:moveTo>
                              <a:cubicBezTo>
                                <a:pt x="332478" y="29520"/>
                                <a:pt x="484727" y="-30143"/>
                                <a:pt x="674815" y="0"/>
                              </a:cubicBezTo>
                              <a:cubicBezTo>
                                <a:pt x="864903" y="30143"/>
                                <a:pt x="1152064" y="9127"/>
                                <a:pt x="1349629" y="0"/>
                              </a:cubicBezTo>
                              <a:cubicBezTo>
                                <a:pt x="1547194" y="-9127"/>
                                <a:pt x="1828544" y="-2471"/>
                                <a:pt x="1956962" y="0"/>
                              </a:cubicBezTo>
                              <a:cubicBezTo>
                                <a:pt x="2085380" y="2471"/>
                                <a:pt x="2304333" y="21574"/>
                                <a:pt x="2429332" y="0"/>
                              </a:cubicBezTo>
                              <a:cubicBezTo>
                                <a:pt x="2554331" y="-21574"/>
                                <a:pt x="2763957" y="9116"/>
                                <a:pt x="2901702" y="0"/>
                              </a:cubicBezTo>
                              <a:cubicBezTo>
                                <a:pt x="3039447" y="-9116"/>
                                <a:pt x="3208726" y="15007"/>
                                <a:pt x="3441554" y="0"/>
                              </a:cubicBezTo>
                              <a:cubicBezTo>
                                <a:pt x="3674382" y="-15007"/>
                                <a:pt x="4003456" y="37422"/>
                                <a:pt x="4251331" y="0"/>
                              </a:cubicBezTo>
                              <a:cubicBezTo>
                                <a:pt x="4499206" y="-37422"/>
                                <a:pt x="4654625" y="30258"/>
                                <a:pt x="4926146" y="0"/>
                              </a:cubicBezTo>
                              <a:cubicBezTo>
                                <a:pt x="5197667" y="-30258"/>
                                <a:pt x="5388767" y="-17880"/>
                                <a:pt x="5600960" y="0"/>
                              </a:cubicBezTo>
                              <a:cubicBezTo>
                                <a:pt x="5813153" y="17880"/>
                                <a:pt x="6516869" y="-14658"/>
                                <a:pt x="6748145" y="0"/>
                              </a:cubicBezTo>
                              <a:cubicBezTo>
                                <a:pt x="6739264" y="144159"/>
                                <a:pt x="6737403" y="422645"/>
                                <a:pt x="6748145" y="529321"/>
                              </a:cubicBezTo>
                              <a:cubicBezTo>
                                <a:pt x="6758887" y="635997"/>
                                <a:pt x="6746900" y="833766"/>
                                <a:pt x="6748145" y="1058641"/>
                              </a:cubicBezTo>
                              <a:cubicBezTo>
                                <a:pt x="6749390" y="1283516"/>
                                <a:pt x="6783825" y="1526832"/>
                                <a:pt x="6748145" y="1886553"/>
                              </a:cubicBezTo>
                              <a:cubicBezTo>
                                <a:pt x="6712465" y="2246274"/>
                                <a:pt x="6762413" y="2514964"/>
                                <a:pt x="6748145" y="2714465"/>
                              </a:cubicBezTo>
                              <a:cubicBezTo>
                                <a:pt x="6733877" y="2913966"/>
                                <a:pt x="6748023" y="3114231"/>
                                <a:pt x="6748145" y="3318433"/>
                              </a:cubicBezTo>
                              <a:cubicBezTo>
                                <a:pt x="6748267" y="3522635"/>
                                <a:pt x="6731513" y="3735832"/>
                                <a:pt x="6748145" y="3847754"/>
                              </a:cubicBezTo>
                              <a:cubicBezTo>
                                <a:pt x="6764777" y="3959676"/>
                                <a:pt x="6745186" y="4158488"/>
                                <a:pt x="6748145" y="4451722"/>
                              </a:cubicBezTo>
                              <a:cubicBezTo>
                                <a:pt x="6751104" y="4744956"/>
                                <a:pt x="6759869" y="4929845"/>
                                <a:pt x="6748145" y="5204986"/>
                              </a:cubicBezTo>
                              <a:cubicBezTo>
                                <a:pt x="6736421" y="5480127"/>
                                <a:pt x="6745239" y="5723561"/>
                                <a:pt x="6748145" y="5883602"/>
                              </a:cubicBezTo>
                              <a:cubicBezTo>
                                <a:pt x="6751051" y="6043643"/>
                                <a:pt x="6766907" y="6334157"/>
                                <a:pt x="6748145" y="6562218"/>
                              </a:cubicBezTo>
                              <a:cubicBezTo>
                                <a:pt x="6729383" y="6790279"/>
                                <a:pt x="6778690" y="7156678"/>
                                <a:pt x="6748145" y="7464778"/>
                              </a:cubicBezTo>
                              <a:cubicBezTo>
                                <a:pt x="6563085" y="7433561"/>
                                <a:pt x="6202780" y="7432316"/>
                                <a:pt x="6005849" y="7464778"/>
                              </a:cubicBezTo>
                              <a:cubicBezTo>
                                <a:pt x="5808918" y="7497240"/>
                                <a:pt x="5636967" y="7473521"/>
                                <a:pt x="5398516" y="7464778"/>
                              </a:cubicBezTo>
                              <a:cubicBezTo>
                                <a:pt x="5160065" y="7456035"/>
                                <a:pt x="5055785" y="7481653"/>
                                <a:pt x="4926146" y="7464778"/>
                              </a:cubicBezTo>
                              <a:cubicBezTo>
                                <a:pt x="4796507" y="7447904"/>
                                <a:pt x="4568289" y="7443705"/>
                                <a:pt x="4386294" y="7464778"/>
                              </a:cubicBezTo>
                              <a:cubicBezTo>
                                <a:pt x="4204299" y="7485851"/>
                                <a:pt x="4021287" y="7450071"/>
                                <a:pt x="3913924" y="7464778"/>
                              </a:cubicBezTo>
                              <a:cubicBezTo>
                                <a:pt x="3806561" y="7479486"/>
                                <a:pt x="3539703" y="7448608"/>
                                <a:pt x="3306591" y="7464778"/>
                              </a:cubicBezTo>
                              <a:cubicBezTo>
                                <a:pt x="3073479" y="7480948"/>
                                <a:pt x="2847288" y="7464588"/>
                                <a:pt x="2699258" y="7464778"/>
                              </a:cubicBezTo>
                              <a:cubicBezTo>
                                <a:pt x="2551228" y="7464968"/>
                                <a:pt x="2215430" y="7446049"/>
                                <a:pt x="1956962" y="7464778"/>
                              </a:cubicBezTo>
                              <a:cubicBezTo>
                                <a:pt x="1698494" y="7483507"/>
                                <a:pt x="1534200" y="7454915"/>
                                <a:pt x="1214666" y="7464778"/>
                              </a:cubicBezTo>
                              <a:cubicBezTo>
                                <a:pt x="895132" y="7474641"/>
                                <a:pt x="562778" y="7477124"/>
                                <a:pt x="0" y="7464778"/>
                              </a:cubicBezTo>
                              <a:cubicBezTo>
                                <a:pt x="-13089" y="7324370"/>
                                <a:pt x="-19440" y="7147061"/>
                                <a:pt x="0" y="6935457"/>
                              </a:cubicBezTo>
                              <a:cubicBezTo>
                                <a:pt x="19440" y="6723853"/>
                                <a:pt x="28689" y="6546474"/>
                                <a:pt x="0" y="6331489"/>
                              </a:cubicBezTo>
                              <a:cubicBezTo>
                                <a:pt x="-28689" y="6116504"/>
                                <a:pt x="-27572" y="5818020"/>
                                <a:pt x="0" y="5503577"/>
                              </a:cubicBezTo>
                              <a:cubicBezTo>
                                <a:pt x="27572" y="5189134"/>
                                <a:pt x="18106" y="4974237"/>
                                <a:pt x="0" y="4675665"/>
                              </a:cubicBezTo>
                              <a:cubicBezTo>
                                <a:pt x="-18106" y="4377093"/>
                                <a:pt x="29871" y="4328061"/>
                                <a:pt x="0" y="3997049"/>
                              </a:cubicBezTo>
                              <a:cubicBezTo>
                                <a:pt x="-29871" y="3666037"/>
                                <a:pt x="3066" y="3558249"/>
                                <a:pt x="0" y="3243785"/>
                              </a:cubicBezTo>
                              <a:cubicBezTo>
                                <a:pt x="-3066" y="2929321"/>
                                <a:pt x="15474" y="2815859"/>
                                <a:pt x="0" y="2415874"/>
                              </a:cubicBezTo>
                              <a:cubicBezTo>
                                <a:pt x="-15474" y="2015889"/>
                                <a:pt x="-3060" y="1924144"/>
                                <a:pt x="0" y="1587962"/>
                              </a:cubicBezTo>
                              <a:cubicBezTo>
                                <a:pt x="3060" y="1251780"/>
                                <a:pt x="106" y="1079189"/>
                                <a:pt x="0" y="760050"/>
                              </a:cubicBezTo>
                              <a:cubicBezTo>
                                <a:pt x="-106" y="440911"/>
                                <a:pt x="-9078" y="345362"/>
                                <a:pt x="0" y="0"/>
                              </a:cubicBezTo>
                              <a:close/>
                            </a:path>
                            <a:path w="6748145" h="7464778" stroke="0" extrusionOk="0">
                              <a:moveTo>
                                <a:pt x="0" y="0"/>
                              </a:moveTo>
                              <a:cubicBezTo>
                                <a:pt x="98728" y="-21675"/>
                                <a:pt x="364146" y="-5494"/>
                                <a:pt x="472370" y="0"/>
                              </a:cubicBezTo>
                              <a:cubicBezTo>
                                <a:pt x="580594" y="5494"/>
                                <a:pt x="765548" y="846"/>
                                <a:pt x="1012222" y="0"/>
                              </a:cubicBezTo>
                              <a:cubicBezTo>
                                <a:pt x="1258896" y="-846"/>
                                <a:pt x="1410549" y="-2786"/>
                                <a:pt x="1754518" y="0"/>
                              </a:cubicBezTo>
                              <a:cubicBezTo>
                                <a:pt x="2098487" y="2786"/>
                                <a:pt x="2253395" y="-11836"/>
                                <a:pt x="2496814" y="0"/>
                              </a:cubicBezTo>
                              <a:cubicBezTo>
                                <a:pt x="2740233" y="11836"/>
                                <a:pt x="2823439" y="6209"/>
                                <a:pt x="3036665" y="0"/>
                              </a:cubicBezTo>
                              <a:cubicBezTo>
                                <a:pt x="3249891" y="-6209"/>
                                <a:pt x="3513509" y="-7671"/>
                                <a:pt x="3778961" y="0"/>
                              </a:cubicBezTo>
                              <a:cubicBezTo>
                                <a:pt x="4044413" y="7671"/>
                                <a:pt x="4286619" y="-36722"/>
                                <a:pt x="4588739" y="0"/>
                              </a:cubicBezTo>
                              <a:cubicBezTo>
                                <a:pt x="4890859" y="36722"/>
                                <a:pt x="5164925" y="-20442"/>
                                <a:pt x="5331035" y="0"/>
                              </a:cubicBezTo>
                              <a:cubicBezTo>
                                <a:pt x="5497145" y="20442"/>
                                <a:pt x="5685577" y="-14254"/>
                                <a:pt x="5803405" y="0"/>
                              </a:cubicBezTo>
                              <a:cubicBezTo>
                                <a:pt x="5921233" y="14254"/>
                                <a:pt x="6343262" y="17383"/>
                                <a:pt x="6748145" y="0"/>
                              </a:cubicBezTo>
                              <a:cubicBezTo>
                                <a:pt x="6726589" y="194123"/>
                                <a:pt x="6743995" y="382856"/>
                                <a:pt x="6748145" y="678616"/>
                              </a:cubicBezTo>
                              <a:cubicBezTo>
                                <a:pt x="6752295" y="974376"/>
                                <a:pt x="6765602" y="1137034"/>
                                <a:pt x="6748145" y="1357232"/>
                              </a:cubicBezTo>
                              <a:cubicBezTo>
                                <a:pt x="6730688" y="1577430"/>
                                <a:pt x="6734921" y="1799394"/>
                                <a:pt x="6748145" y="1961201"/>
                              </a:cubicBezTo>
                              <a:cubicBezTo>
                                <a:pt x="6761369" y="2123008"/>
                                <a:pt x="6762713" y="2441024"/>
                                <a:pt x="6748145" y="2639817"/>
                              </a:cubicBezTo>
                              <a:cubicBezTo>
                                <a:pt x="6733577" y="2838610"/>
                                <a:pt x="6758298" y="2909270"/>
                                <a:pt x="6748145" y="3094490"/>
                              </a:cubicBezTo>
                              <a:cubicBezTo>
                                <a:pt x="6737992" y="3279710"/>
                                <a:pt x="6734981" y="3414633"/>
                                <a:pt x="6748145" y="3549163"/>
                              </a:cubicBezTo>
                              <a:cubicBezTo>
                                <a:pt x="6761309" y="3683693"/>
                                <a:pt x="6760549" y="3965503"/>
                                <a:pt x="6748145" y="4302427"/>
                              </a:cubicBezTo>
                              <a:cubicBezTo>
                                <a:pt x="6735741" y="4639351"/>
                                <a:pt x="6779348" y="4796001"/>
                                <a:pt x="6748145" y="4981043"/>
                              </a:cubicBezTo>
                              <a:cubicBezTo>
                                <a:pt x="6716942" y="5166085"/>
                                <a:pt x="6734714" y="5271350"/>
                                <a:pt x="6748145" y="5435716"/>
                              </a:cubicBezTo>
                              <a:cubicBezTo>
                                <a:pt x="6761576" y="5600082"/>
                                <a:pt x="6745303" y="5848962"/>
                                <a:pt x="6748145" y="6039684"/>
                              </a:cubicBezTo>
                              <a:cubicBezTo>
                                <a:pt x="6750987" y="6230406"/>
                                <a:pt x="6739028" y="6509556"/>
                                <a:pt x="6748145" y="6643652"/>
                              </a:cubicBezTo>
                              <a:cubicBezTo>
                                <a:pt x="6757262" y="6777748"/>
                                <a:pt x="6745665" y="7220937"/>
                                <a:pt x="6748145" y="7464778"/>
                              </a:cubicBezTo>
                              <a:cubicBezTo>
                                <a:pt x="6573846" y="7479481"/>
                                <a:pt x="6393033" y="7454667"/>
                                <a:pt x="6208293" y="7464778"/>
                              </a:cubicBezTo>
                              <a:cubicBezTo>
                                <a:pt x="6023553" y="7474889"/>
                                <a:pt x="5699121" y="7481536"/>
                                <a:pt x="5533479" y="7464778"/>
                              </a:cubicBezTo>
                              <a:cubicBezTo>
                                <a:pt x="5367837" y="7448020"/>
                                <a:pt x="5213591" y="7468541"/>
                                <a:pt x="5061109" y="7464778"/>
                              </a:cubicBezTo>
                              <a:cubicBezTo>
                                <a:pt x="4908627" y="7461016"/>
                                <a:pt x="4645714" y="7447855"/>
                                <a:pt x="4318813" y="7464778"/>
                              </a:cubicBezTo>
                              <a:cubicBezTo>
                                <a:pt x="3991912" y="7481701"/>
                                <a:pt x="4078339" y="7481522"/>
                                <a:pt x="3846443" y="7464778"/>
                              </a:cubicBezTo>
                              <a:cubicBezTo>
                                <a:pt x="3614547" y="7448035"/>
                                <a:pt x="3364781" y="7478482"/>
                                <a:pt x="3171628" y="7464778"/>
                              </a:cubicBezTo>
                              <a:cubicBezTo>
                                <a:pt x="2978475" y="7451074"/>
                                <a:pt x="2733954" y="7441795"/>
                                <a:pt x="2361851" y="7464778"/>
                              </a:cubicBezTo>
                              <a:cubicBezTo>
                                <a:pt x="1989748" y="7487761"/>
                                <a:pt x="2097897" y="7478503"/>
                                <a:pt x="1889481" y="7464778"/>
                              </a:cubicBezTo>
                              <a:cubicBezTo>
                                <a:pt x="1681065" y="7451054"/>
                                <a:pt x="1554534" y="7469459"/>
                                <a:pt x="1417110" y="7464778"/>
                              </a:cubicBezTo>
                              <a:cubicBezTo>
                                <a:pt x="1279686" y="7460097"/>
                                <a:pt x="938115" y="7489476"/>
                                <a:pt x="742296" y="7464778"/>
                              </a:cubicBezTo>
                              <a:cubicBezTo>
                                <a:pt x="546477" y="7440080"/>
                                <a:pt x="213504" y="7437190"/>
                                <a:pt x="0" y="7464778"/>
                              </a:cubicBezTo>
                              <a:cubicBezTo>
                                <a:pt x="-23716" y="7328304"/>
                                <a:pt x="25473" y="7184969"/>
                                <a:pt x="0" y="6935457"/>
                              </a:cubicBezTo>
                              <a:cubicBezTo>
                                <a:pt x="-25473" y="6685945"/>
                                <a:pt x="-15164" y="6485686"/>
                                <a:pt x="0" y="6331489"/>
                              </a:cubicBezTo>
                              <a:cubicBezTo>
                                <a:pt x="15164" y="6177292"/>
                                <a:pt x="18325" y="5969366"/>
                                <a:pt x="0" y="5802168"/>
                              </a:cubicBezTo>
                              <a:cubicBezTo>
                                <a:pt x="-18325" y="5634970"/>
                                <a:pt x="-3910" y="5465009"/>
                                <a:pt x="0" y="5347496"/>
                              </a:cubicBezTo>
                              <a:cubicBezTo>
                                <a:pt x="3910" y="5229983"/>
                                <a:pt x="-11963" y="5103769"/>
                                <a:pt x="0" y="4892823"/>
                              </a:cubicBezTo>
                              <a:cubicBezTo>
                                <a:pt x="11963" y="4681877"/>
                                <a:pt x="-21556" y="4541924"/>
                                <a:pt x="0" y="4363502"/>
                              </a:cubicBezTo>
                              <a:cubicBezTo>
                                <a:pt x="21556" y="4185080"/>
                                <a:pt x="8626" y="3998667"/>
                                <a:pt x="0" y="3759534"/>
                              </a:cubicBezTo>
                              <a:cubicBezTo>
                                <a:pt x="-8626" y="3520401"/>
                                <a:pt x="13349" y="3374039"/>
                                <a:pt x="0" y="3230213"/>
                              </a:cubicBezTo>
                              <a:cubicBezTo>
                                <a:pt x="-13349" y="3086387"/>
                                <a:pt x="9050" y="2882789"/>
                                <a:pt x="0" y="2626245"/>
                              </a:cubicBezTo>
                              <a:cubicBezTo>
                                <a:pt x="-9050" y="2369701"/>
                                <a:pt x="791" y="2275472"/>
                                <a:pt x="0" y="2171572"/>
                              </a:cubicBezTo>
                              <a:cubicBezTo>
                                <a:pt x="-791" y="2067672"/>
                                <a:pt x="8592" y="1729972"/>
                                <a:pt x="0" y="1343660"/>
                              </a:cubicBezTo>
                              <a:cubicBezTo>
                                <a:pt x="-8592" y="957348"/>
                                <a:pt x="-13287" y="792657"/>
                                <a:pt x="0" y="590396"/>
                              </a:cubicBezTo>
                              <a:cubicBezTo>
                                <a:pt x="13287" y="388135"/>
                                <a:pt x="14765" y="207922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139700">
                          <a:solidFill>
                            <a:srgbClr val="E90959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39337038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2A8D8" id="Rettangolo 2" o:spid="_x0000_s1026" alt="rettangolo colorato" style="position:absolute;margin-left:-64.3pt;margin-top:111.75pt;width:531.35pt;height:587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" fillcolor="#a4063e [3204]" strokecolor="#e90959" strokeweight="11pt">
                <w10:wrap anchory="page"/>
              </v:rect>
            </w:pict>
          </mc:Fallback>
        </mc:AlternateContent>
      </w:r>
      <w:r w:rsidR="004B7E44">
        <w:rPr>
          <w:lang w:bidi="it-IT"/>
        </w:rPr>
        <w:br w:type="page"/>
      </w:r>
    </w:p>
    <w:p w14:paraId="63A6C333" w14:textId="53022A79" w:rsidR="004B7E44" w:rsidRPr="004B7E44" w:rsidRDefault="00D11810" w:rsidP="00D11810">
      <w:pPr>
        <w:pStyle w:val="Titolo2"/>
        <w:tabs>
          <w:tab w:val="center" w:pos="4801"/>
        </w:tabs>
        <w:spacing w:after="50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DC967D" wp14:editId="1B1F2650">
                <wp:simplePos x="0" y="0"/>
                <wp:positionH relativeFrom="column">
                  <wp:posOffset>0</wp:posOffset>
                </wp:positionH>
                <wp:positionV relativeFrom="paragraph">
                  <wp:posOffset>420653</wp:posOffset>
                </wp:positionV>
                <wp:extent cx="6327648" cy="0"/>
                <wp:effectExtent l="0" t="0" r="0" b="0"/>
                <wp:wrapNone/>
                <wp:docPr id="14" name="Connettore dirit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648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B9EBC1B" id="Connettore diritto 1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33.1pt" to="498.25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" strokecolor="#a4063e [3204]" strokeweight="1.5pt"/>
            </w:pict>
          </mc:Fallback>
        </mc:AlternateContent>
      </w:r>
      <w:sdt>
        <w:sdtPr>
          <w:alias w:val="Società"/>
          <w:tag w:val="Società"/>
          <w:id w:val="441245393"/>
          <w:placeholder>
            <w:docPart w:val="1FBCB5B5CD1F443BA0D2269ABFFA6F0B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EndPr>
          <w:rPr>
            <w:b w:val="0"/>
          </w:rPr>
        </w:sdtEndPr>
        <w:sdtContent>
          <w:r w:rsidR="00A25593">
            <w:t>Indice</w:t>
          </w:r>
        </w:sdtContent>
      </w:sdt>
      <w:r>
        <w:rPr>
          <w:b w:val="0"/>
        </w:rPr>
        <w:tab/>
      </w:r>
    </w:p>
    <w:p w14:paraId="7A2C72E6" w14:textId="7119B754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29B031C" wp14:editId="4267413E">
                <wp:simplePos x="0" y="0"/>
                <wp:positionH relativeFrom="column">
                  <wp:posOffset>1097280</wp:posOffset>
                </wp:positionH>
                <wp:positionV relativeFrom="paragraph">
                  <wp:posOffset>159871</wp:posOffset>
                </wp:positionV>
                <wp:extent cx="4701092" cy="0"/>
                <wp:effectExtent l="0" t="0" r="0" b="0"/>
                <wp:wrapNone/>
                <wp:docPr id="41" name="Connettore dirit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1092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FB8F3" id="Connettore diritto 41" o:spid="_x0000_s1026" style="position:absolute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Introduzione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2</w:t>
      </w:r>
    </w:p>
    <w:p w14:paraId="1640DE17" w14:textId="038A820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3AB137E" wp14:editId="0E3EBEF8">
                <wp:simplePos x="0" y="0"/>
                <wp:positionH relativeFrom="column">
                  <wp:posOffset>1097279</wp:posOffset>
                </wp:positionH>
                <wp:positionV relativeFrom="paragraph">
                  <wp:posOffset>165548</wp:posOffset>
                </wp:positionV>
                <wp:extent cx="4700905" cy="0"/>
                <wp:effectExtent l="0" t="0" r="0" b="0"/>
                <wp:wrapNone/>
                <wp:docPr id="42" name="Connettore dirit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0090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BFB523" id="Connettore diritto 42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4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Installazione</w:t>
      </w:r>
      <w:r w:rsidR="00EC746A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2</w:t>
      </w:r>
    </w:p>
    <w:p w14:paraId="5194C7A2" w14:textId="651653F8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4A039C5" wp14:editId="1830E299">
                <wp:simplePos x="0" y="0"/>
                <wp:positionH relativeFrom="column">
                  <wp:posOffset>2108499</wp:posOffset>
                </wp:positionH>
                <wp:positionV relativeFrom="paragraph">
                  <wp:posOffset>171226</wp:posOffset>
                </wp:positionV>
                <wp:extent cx="3689686" cy="0"/>
                <wp:effectExtent l="0" t="0" r="0" b="0"/>
                <wp:wrapNone/>
                <wp:docPr id="43" name="Connettore dirit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8968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AE449D" id="Connettore diritto 4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pt,13.5pt" to="456.5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Requisiti di sistema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3BB834B" w14:textId="41B4F7BE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691082B" wp14:editId="2671CB65">
                <wp:simplePos x="0" y="0"/>
                <wp:positionH relativeFrom="column">
                  <wp:posOffset>1818005</wp:posOffset>
                </wp:positionH>
                <wp:positionV relativeFrom="paragraph">
                  <wp:posOffset>154342</wp:posOffset>
                </wp:positionV>
                <wp:extent cx="3980143" cy="0"/>
                <wp:effectExtent l="0" t="0" r="0" b="0"/>
                <wp:wrapNone/>
                <wp:docPr id="44" name="Connettore dirit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8014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57DA3F" id="Connettore diritto 4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3.15pt,12.15pt" to="456.55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ttw5BAIAAIEEAAAOAAAAZHJzL2Uyb0RvYy54bWysVMlu2zAQvRfoPxC817Kdpkg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ur25v54v0VZ+L01lyAIab8Cb1lxei40a70AS3sPqdMycj15FKujWNj&#10;x2+vl9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Setup ambiente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887949" w:rsidRPr="00D369AE">
        <w:rPr>
          <w:rFonts w:ascii="Arial Nova Light" w:hAnsi="Arial Nova Light"/>
          <w:color w:val="auto"/>
        </w:rPr>
        <w:t>2</w:t>
      </w:r>
    </w:p>
    <w:p w14:paraId="5BA8AE3C" w14:textId="2B5AEDD8" w:rsidR="00EC746A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12B9D75" wp14:editId="7694A3ED">
                <wp:simplePos x="0" y="0"/>
                <wp:positionH relativeFrom="column">
                  <wp:posOffset>2528047</wp:posOffset>
                </wp:positionH>
                <wp:positionV relativeFrom="paragraph">
                  <wp:posOffset>160431</wp:posOffset>
                </wp:positionV>
                <wp:extent cx="3270138" cy="0"/>
                <wp:effectExtent l="0" t="0" r="0" b="0"/>
                <wp:wrapNone/>
                <wp:docPr id="45" name="Connettore dirit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701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D2B814" id="Connettore diritto 45" o:spid="_x0000_s1026" style="position:absolute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EC746A" w:rsidRPr="00D369AE">
        <w:rPr>
          <w:rFonts w:ascii="Arial Nova Light" w:hAnsi="Arial Nova Light"/>
          <w:color w:val="auto"/>
        </w:rPr>
        <w:t>Installazione programma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9C1004">
        <w:rPr>
          <w:rFonts w:ascii="Arial Nova Light" w:hAnsi="Arial Nova Light"/>
          <w:color w:val="auto"/>
        </w:rPr>
        <w:t>4</w:t>
      </w:r>
    </w:p>
    <w:p w14:paraId="2654BF8F" w14:textId="3658B40F" w:rsidR="00A960D9" w:rsidRPr="00D369AE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F4E135A" wp14:editId="3F61AAD1">
                <wp:simplePos x="0" y="0"/>
                <wp:positionH relativeFrom="column">
                  <wp:posOffset>2259105</wp:posOffset>
                </wp:positionH>
                <wp:positionV relativeFrom="paragraph">
                  <wp:posOffset>154716</wp:posOffset>
                </wp:positionV>
                <wp:extent cx="3539079" cy="0"/>
                <wp:effectExtent l="0" t="0" r="0" b="0"/>
                <wp:wrapNone/>
                <wp:docPr id="46" name="Connettore dirit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3907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EBD5D" id="Connettore diritto 46" o:spid="_x0000_s1026" style="position:absolute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7.9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A960D9">
        <w:rPr>
          <w:color w:val="auto"/>
        </w:rPr>
        <w:tab/>
      </w:r>
      <w:r w:rsidR="00A960D9" w:rsidRPr="00D369AE">
        <w:rPr>
          <w:rFonts w:ascii="Arial Nova Light" w:hAnsi="Arial Nova Light"/>
          <w:color w:val="auto"/>
        </w:rPr>
        <w:t>Avvio del programma</w:t>
      </w:r>
      <w:r w:rsidRPr="00D369AE">
        <w:rPr>
          <w:rFonts w:ascii="Arial Nova Light" w:hAnsi="Arial Nova Light"/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4B0ABB">
        <w:rPr>
          <w:rFonts w:ascii="Arial Nova Light" w:hAnsi="Arial Nova Light"/>
          <w:color w:val="auto"/>
        </w:rPr>
        <w:t>5</w:t>
      </w:r>
    </w:p>
    <w:p w14:paraId="71311367" w14:textId="4E9CFB9F" w:rsidR="00EC746A" w:rsidRPr="00326D30" w:rsidRDefault="00612553" w:rsidP="003B5CFA">
      <w:pPr>
        <w:spacing w:after="2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B860DE5" wp14:editId="20E2E72C">
                <wp:simplePos x="0" y="0"/>
                <wp:positionH relativeFrom="column">
                  <wp:posOffset>1613647</wp:posOffset>
                </wp:positionH>
                <wp:positionV relativeFrom="paragraph">
                  <wp:posOffset>160394</wp:posOffset>
                </wp:positionV>
                <wp:extent cx="4184538" cy="0"/>
                <wp:effectExtent l="0" t="0" r="0" b="0"/>
                <wp:wrapNone/>
                <wp:docPr id="47" name="Connettore dirit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84538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B99824" id="Connettore diritto 47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05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Esecuzione ed uso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02C24DEF" w14:textId="4F7AD1AC" w:rsidR="00EC746A" w:rsidRDefault="00612553" w:rsidP="003B5CFA">
      <w:pPr>
        <w:spacing w:after="220"/>
        <w:rPr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210D9DD" wp14:editId="3BCB5542">
                <wp:simplePos x="0" y="0"/>
                <wp:positionH relativeFrom="column">
                  <wp:posOffset>1968649</wp:posOffset>
                </wp:positionH>
                <wp:positionV relativeFrom="paragraph">
                  <wp:posOffset>165436</wp:posOffset>
                </wp:positionV>
                <wp:extent cx="3829536" cy="0"/>
                <wp:effectExtent l="0" t="0" r="0" b="0"/>
                <wp:wrapNone/>
                <wp:docPr id="48" name="Connettore dirit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53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589FC1" id="Connettore diritto 4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pt,13.05pt" to="456.55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Il menu principale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D369AE"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73347282" w14:textId="393D1C90" w:rsidR="00EC746A" w:rsidRPr="009E1EE0" w:rsidRDefault="00612553" w:rsidP="003B5CFA">
      <w:pPr>
        <w:spacing w:after="220"/>
        <w:ind w:left="360" w:firstLine="36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DCA876" wp14:editId="02928964">
                <wp:simplePos x="0" y="0"/>
                <wp:positionH relativeFrom="column">
                  <wp:posOffset>2678653</wp:posOffset>
                </wp:positionH>
                <wp:positionV relativeFrom="paragraph">
                  <wp:posOffset>160356</wp:posOffset>
                </wp:positionV>
                <wp:extent cx="3119531" cy="0"/>
                <wp:effectExtent l="0" t="0" r="0" b="0"/>
                <wp:wrapNone/>
                <wp:docPr id="49" name="Connettore dirit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9531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F9EE4" id="Connettore diritto 49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5pt" to="456.5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" strokecolor="#a4063e [3204]">
                <v:stroke dashstyle="dash"/>
              </v:line>
            </w:pict>
          </mc:Fallback>
        </mc:AlternateContent>
      </w:r>
      <w:r w:rsidR="009E1EE0" w:rsidRPr="00D369AE">
        <w:rPr>
          <w:rFonts w:ascii="Arial Nova Light" w:hAnsi="Arial Nova Light"/>
          <w:color w:val="auto"/>
        </w:rPr>
        <w:t>1 – Effettuare il login/logout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6</w:t>
      </w:r>
    </w:p>
    <w:p w14:paraId="3E19D745" w14:textId="04B525AC" w:rsidR="00EC746A" w:rsidRDefault="00612553" w:rsidP="003B5CFA">
      <w:pPr>
        <w:spacing w:after="2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4370A9F" wp14:editId="4AAD6E96">
                <wp:simplePos x="0" y="0"/>
                <wp:positionH relativeFrom="column">
                  <wp:posOffset>1710465</wp:posOffset>
                </wp:positionH>
                <wp:positionV relativeFrom="paragraph">
                  <wp:posOffset>154641</wp:posOffset>
                </wp:positionV>
                <wp:extent cx="4087719" cy="0"/>
                <wp:effectExtent l="0" t="0" r="0" b="0"/>
                <wp:wrapNone/>
                <wp:docPr id="50" name="Connettore dirit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7719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057EFE" id="Connettore diritto 50" o:spid="_x0000_s1026" style="position:absolute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7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>
        <w:rPr>
          <w:color w:val="auto"/>
        </w:rPr>
        <w:tab/>
      </w:r>
      <w:r w:rsidR="009E1EE0" w:rsidRPr="00D369AE">
        <w:rPr>
          <w:rFonts w:ascii="Arial Nova Light" w:hAnsi="Arial Nova Light"/>
          <w:color w:val="auto"/>
        </w:rPr>
        <w:t>2 – Registrarsi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7</w:t>
      </w:r>
    </w:p>
    <w:p w14:paraId="1FB1D8F1" w14:textId="3892A6B2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EB06841" wp14:editId="609C7747">
                <wp:simplePos x="0" y="0"/>
                <wp:positionH relativeFrom="column">
                  <wp:posOffset>2323651</wp:posOffset>
                </wp:positionH>
                <wp:positionV relativeFrom="paragraph">
                  <wp:posOffset>155201</wp:posOffset>
                </wp:positionV>
                <wp:extent cx="3474533" cy="0"/>
                <wp:effectExtent l="0" t="0" r="0" b="0"/>
                <wp:wrapNone/>
                <wp:docPr id="56" name="Connettore dirit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8C9564" id="Connettore diritto 56" o:spid="_x0000_s1026" style="position:absolute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95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3</w:t>
      </w:r>
      <w:r w:rsidRPr="00D369AE">
        <w:rPr>
          <w:rFonts w:ascii="Arial Nova Light" w:hAnsi="Arial Nova Light"/>
          <w:color w:val="auto"/>
        </w:rPr>
        <w:t xml:space="preserve"> – Ricercare un brano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8</w:t>
      </w:r>
    </w:p>
    <w:p w14:paraId="448C9E0C" w14:textId="5C9712A0" w:rsidR="00B6111D" w:rsidRPr="00326D30" w:rsidRDefault="00B6111D" w:rsidP="00B6111D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558CC5" wp14:editId="44DC47B5">
                <wp:simplePos x="0" y="0"/>
                <wp:positionH relativeFrom="column">
                  <wp:posOffset>2272665</wp:posOffset>
                </wp:positionH>
                <wp:positionV relativeFrom="paragraph">
                  <wp:posOffset>163609</wp:posOffset>
                </wp:positionV>
                <wp:extent cx="3474533" cy="0"/>
                <wp:effectExtent l="0" t="0" r="0" b="0"/>
                <wp:wrapNone/>
                <wp:docPr id="53" name="Connettore dirit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745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E6D96F" id="Connettore diritto 53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8.95pt,12.9pt" to="452.5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4 – Creare una playlist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rFonts w:ascii="Arial Nova Light" w:hAnsi="Arial Nova Light"/>
          <w:color w:val="auto"/>
        </w:rPr>
        <w:t>9</w:t>
      </w:r>
    </w:p>
    <w:p w14:paraId="031C1408" w14:textId="0D5C1E56" w:rsidR="00B6111D" w:rsidRDefault="00C267F9" w:rsidP="00B6111D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9C4F17" wp14:editId="6C3C1BA1">
                <wp:simplePos x="0" y="0"/>
                <wp:positionH relativeFrom="column">
                  <wp:posOffset>3462793</wp:posOffset>
                </wp:positionH>
                <wp:positionV relativeFrom="paragraph">
                  <wp:posOffset>168330</wp:posOffset>
                </wp:positionV>
                <wp:extent cx="2329567" cy="0"/>
                <wp:effectExtent l="0" t="0" r="0" b="0"/>
                <wp:wrapNone/>
                <wp:docPr id="75" name="Connettore dirit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9567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CDAE79" id="Connettore diritto 75" o:spid="_x0000_s1026" style="position:absolute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72.65pt,13.25pt" to="456.1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B6111D">
        <w:rPr>
          <w:rFonts w:ascii="Arial Nova Light" w:hAnsi="Arial Nova Light"/>
          <w:color w:val="auto"/>
        </w:rPr>
        <w:t xml:space="preserve">5 – Visualizzare </w:t>
      </w:r>
      <w:r w:rsidR="008544DC">
        <w:rPr>
          <w:rFonts w:ascii="Arial Nova Light" w:hAnsi="Arial Nova Light"/>
          <w:color w:val="auto"/>
        </w:rPr>
        <w:t xml:space="preserve">tutte le proprie playlist 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67618D">
        <w:rPr>
          <w:rFonts w:ascii="Arial Nova Light" w:hAnsi="Arial Nova Light"/>
          <w:color w:val="auto"/>
        </w:rPr>
        <w:t xml:space="preserve">        10</w:t>
      </w:r>
    </w:p>
    <w:p w14:paraId="68D48469" w14:textId="1E1B5021" w:rsidR="008544DC" w:rsidRPr="00D369AE" w:rsidRDefault="008544DC" w:rsidP="008544DC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BE89932" wp14:editId="6549DFF7">
                <wp:simplePos x="0" y="0"/>
                <wp:positionH relativeFrom="column">
                  <wp:posOffset>3065929</wp:posOffset>
                </wp:positionH>
                <wp:positionV relativeFrom="paragraph">
                  <wp:posOffset>160281</wp:posOffset>
                </wp:positionV>
                <wp:extent cx="2732256" cy="0"/>
                <wp:effectExtent l="0" t="0" r="0" b="0"/>
                <wp:wrapNone/>
                <wp:docPr id="55" name="Connettore dirit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954B5" id="Connettore diritto 55" o:spid="_x0000_s1026" style="position:absolute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6pt" to="456.5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6V8XCN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>
        <w:rPr>
          <w:rFonts w:ascii="Arial Nova Light" w:hAnsi="Arial Nova Light"/>
          <w:color w:val="auto"/>
        </w:rPr>
        <w:t>6</w:t>
      </w:r>
      <w:r w:rsidRPr="00D369AE">
        <w:rPr>
          <w:rFonts w:ascii="Arial Nova Light" w:hAnsi="Arial Nova Light"/>
          <w:color w:val="auto"/>
        </w:rPr>
        <w:t xml:space="preserve"> – Recensire una o più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67618D">
        <w:rPr>
          <w:color w:val="auto"/>
        </w:rPr>
        <w:t xml:space="preserve">        </w:t>
      </w:r>
      <w:r w:rsidR="0067618D" w:rsidRPr="0067618D">
        <w:rPr>
          <w:rFonts w:ascii="Arial Nova Light" w:hAnsi="Arial Nova Light"/>
          <w:color w:val="auto"/>
        </w:rPr>
        <w:t>10</w:t>
      </w:r>
    </w:p>
    <w:p w14:paraId="7D03AC6B" w14:textId="694643FE" w:rsidR="008544DC" w:rsidRDefault="005A1E4E" w:rsidP="005A1E4E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38D61F2" wp14:editId="1461E18D">
                <wp:simplePos x="0" y="0"/>
                <wp:positionH relativeFrom="column">
                  <wp:posOffset>4229100</wp:posOffset>
                </wp:positionH>
                <wp:positionV relativeFrom="paragraph">
                  <wp:posOffset>162560</wp:posOffset>
                </wp:positionV>
                <wp:extent cx="1519555" cy="0"/>
                <wp:effectExtent l="0" t="0" r="0" b="0"/>
                <wp:wrapNone/>
                <wp:docPr id="57" name="Connettore dirit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55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DD4E31" id="Connettore diritto 57" o:spid="_x0000_s1026" style="position:absolute;z-index:251753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33pt,12.8pt" to="452.65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" strokecolor="#a4063e [3204]">
                <v:stroke dashstyle="dash"/>
              </v:line>
            </w:pict>
          </mc:Fallback>
        </mc:AlternateContent>
      </w:r>
      <w:r w:rsidRPr="00D369AE">
        <w:rPr>
          <w:rFonts w:ascii="Arial Nova Light" w:hAnsi="Arial Nova Light"/>
          <w:color w:val="auto"/>
        </w:rPr>
        <w:t>7 – Visualizzare il report emozionale di un brano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1</w:t>
      </w:r>
    </w:p>
    <w:p w14:paraId="5D8FFBAE" w14:textId="15152BD9" w:rsidR="004B2BCE" w:rsidRPr="00C267F9" w:rsidRDefault="00C267F9" w:rsidP="00C267F9">
      <w:pPr>
        <w:spacing w:after="220"/>
        <w:ind w:firstLine="720"/>
        <w:rPr>
          <w:rFonts w:ascii="Arial Nova Light" w:hAnsi="Arial Nova Light"/>
          <w:color w:val="auto"/>
        </w:rPr>
      </w:pP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A522421" wp14:editId="141B2303">
                <wp:simplePos x="0" y="0"/>
                <wp:positionH relativeFrom="column">
                  <wp:posOffset>4446766</wp:posOffset>
                </wp:positionH>
                <wp:positionV relativeFrom="paragraph">
                  <wp:posOffset>170428</wp:posOffset>
                </wp:positionV>
                <wp:extent cx="1355615" cy="0"/>
                <wp:effectExtent l="0" t="0" r="0" b="0"/>
                <wp:wrapNone/>
                <wp:docPr id="51" name="Connettore dirit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5615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E102EE" id="Connettore diritto 51" o:spid="_x0000_s1026" style="position:absolute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50.15pt,13.4pt" to="456.9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XbnAwIAAIEEAAAOAAAAZHJzL2Uyb0RvYy54bWysVMlu2zAQvRfoPxC817JdOG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" strokecolor="#a4063e [3204]">
                <v:stroke dashstyle="dash"/>
              </v:line>
            </w:pict>
          </mc:Fallback>
        </mc:AlternateContent>
      </w:r>
      <w:r w:rsidR="005A1E4E" w:rsidRPr="005A1E4E">
        <w:rPr>
          <w:rFonts w:ascii="Arial Nova Light" w:hAnsi="Arial Nova Light"/>
          <w:color w:val="auto"/>
        </w:rPr>
        <w:t xml:space="preserve">8 </w:t>
      </w:r>
      <w:r w:rsidR="005A1E4E">
        <w:rPr>
          <w:rFonts w:ascii="Arial Nova Light" w:hAnsi="Arial Nova Light"/>
          <w:color w:val="auto"/>
        </w:rPr>
        <w:t>–</w:t>
      </w:r>
      <w:r w:rsidR="005A1E4E" w:rsidRPr="005A1E4E">
        <w:rPr>
          <w:rFonts w:ascii="Arial Nova Light" w:hAnsi="Arial Nova Light"/>
          <w:color w:val="auto"/>
        </w:rPr>
        <w:t xml:space="preserve"> </w:t>
      </w:r>
      <w:r w:rsidR="005A1E4E">
        <w:rPr>
          <w:rFonts w:ascii="Arial Nova Light" w:hAnsi="Arial Nova Light"/>
          <w:color w:val="auto"/>
        </w:rPr>
        <w:t xml:space="preserve">Visualizzare il report emozionale di una </w:t>
      </w:r>
      <w:r>
        <w:rPr>
          <w:rFonts w:ascii="Arial Nova Light" w:hAnsi="Arial Nova Light"/>
          <w:color w:val="auto"/>
        </w:rPr>
        <w:t>playlist</w:t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</w:r>
      <w:r w:rsidR="00326D30">
        <w:rPr>
          <w:rFonts w:ascii="Arial Nova Light" w:hAnsi="Arial Nova Light"/>
          <w:color w:val="auto"/>
        </w:rPr>
        <w:tab/>
        <w:t xml:space="preserve">        1</w:t>
      </w:r>
      <w:r w:rsidR="00B06F5F">
        <w:rPr>
          <w:rFonts w:ascii="Arial Nova Light" w:hAnsi="Arial Nova Light"/>
          <w:color w:val="auto"/>
        </w:rPr>
        <w:t>2</w:t>
      </w:r>
    </w:p>
    <w:p w14:paraId="4D1AB452" w14:textId="781EF63C" w:rsidR="004B2BCE" w:rsidRDefault="00612553" w:rsidP="003B5CFA">
      <w:pPr>
        <w:spacing w:after="220"/>
        <w:ind w:firstLine="7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2F3D996" wp14:editId="396B83EB">
                <wp:simplePos x="0" y="0"/>
                <wp:positionH relativeFrom="column">
                  <wp:posOffset>3065929</wp:posOffset>
                </wp:positionH>
                <wp:positionV relativeFrom="paragraph">
                  <wp:posOffset>155164</wp:posOffset>
                </wp:positionV>
                <wp:extent cx="2732256" cy="0"/>
                <wp:effectExtent l="0" t="0" r="0" b="0"/>
                <wp:wrapNone/>
                <wp:docPr id="58" name="Connettore dirit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3225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AA557" id="Connettore diritto 58" o:spid="_x0000_s1026" style="position:absolute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4pt,12.2pt" to="456.5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C267F9">
        <w:rPr>
          <w:rFonts w:ascii="Arial Nova Light" w:hAnsi="Arial Nova Light"/>
          <w:color w:val="auto"/>
        </w:rPr>
        <w:t>9</w:t>
      </w:r>
      <w:r w:rsidR="004B2BCE" w:rsidRPr="00D369AE">
        <w:rPr>
          <w:rFonts w:ascii="Arial Nova Light" w:hAnsi="Arial Nova Light"/>
          <w:color w:val="auto"/>
        </w:rPr>
        <w:t xml:space="preserve"> – </w:t>
      </w:r>
      <w:r w:rsidR="00221C08" w:rsidRPr="00D369AE">
        <w:rPr>
          <w:rFonts w:ascii="Arial Nova Light" w:hAnsi="Arial Nova Light"/>
          <w:color w:val="auto"/>
        </w:rPr>
        <w:t>Visualizzare tutte le canzoni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1987CF10" w14:textId="68C87F0E" w:rsidR="004B2BCE" w:rsidRPr="00D369AE" w:rsidRDefault="00612553" w:rsidP="003B5CFA">
      <w:pPr>
        <w:spacing w:after="220"/>
        <w:ind w:firstLine="720"/>
        <w:rPr>
          <w:rFonts w:ascii="Arial Nova Light" w:hAnsi="Arial Nova Light"/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539C2B0" wp14:editId="6CB0A79C">
                <wp:simplePos x="0" y="0"/>
                <wp:positionH relativeFrom="column">
                  <wp:posOffset>2678653</wp:posOffset>
                </wp:positionH>
                <wp:positionV relativeFrom="paragraph">
                  <wp:posOffset>160207</wp:posOffset>
                </wp:positionV>
                <wp:extent cx="3118933" cy="0"/>
                <wp:effectExtent l="0" t="0" r="0" b="0"/>
                <wp:wrapNone/>
                <wp:docPr id="59" name="Connettore dirit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18933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4D477C" id="Connettore diritto 59" o:spid="_x0000_s1026" style="position:absolute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9pt,12.6pt" to="456.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" strokecolor="#a4063e [3204]">
                <v:stroke dashstyle="dash"/>
              </v:line>
            </w:pict>
          </mc:Fallback>
        </mc:AlternateContent>
      </w:r>
      <w:r w:rsidR="004B2BCE" w:rsidRPr="00D369AE">
        <w:rPr>
          <w:rFonts w:ascii="Arial Nova Light" w:hAnsi="Arial Nova Light"/>
          <w:color w:val="auto"/>
        </w:rPr>
        <w:t xml:space="preserve">0 - </w:t>
      </w:r>
      <w:r w:rsidR="00221C08" w:rsidRPr="00D369AE">
        <w:rPr>
          <w:rFonts w:ascii="Arial Nova Light" w:hAnsi="Arial Nova Light"/>
          <w:color w:val="auto"/>
        </w:rPr>
        <w:t>Uscire dall’applicazione</w:t>
      </w:r>
      <w:r w:rsidR="00221C08"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 w:rsidR="00326D30">
        <w:rPr>
          <w:color w:val="auto"/>
        </w:rPr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2</w:t>
      </w:r>
    </w:p>
    <w:p w14:paraId="00644E28" w14:textId="6FA58A98" w:rsidR="00EC746A" w:rsidRDefault="00612553" w:rsidP="003B5CFA">
      <w:pPr>
        <w:spacing w:after="220"/>
        <w:rPr>
          <w:color w:val="auto"/>
        </w:rPr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F790492" wp14:editId="501AF253">
                <wp:simplePos x="0" y="0"/>
                <wp:positionH relativeFrom="column">
                  <wp:posOffset>2592593</wp:posOffset>
                </wp:positionH>
                <wp:positionV relativeFrom="paragraph">
                  <wp:posOffset>155127</wp:posOffset>
                </wp:positionV>
                <wp:extent cx="3204546" cy="0"/>
                <wp:effectExtent l="0" t="0" r="0" b="0"/>
                <wp:wrapNone/>
                <wp:docPr id="60" name="Connettore dirit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04546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DC09AD" id="Connettore diritto 60" o:spid="_x0000_s1026" style="position:absolute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15pt,12.2pt" to="456.5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Limiti della soluzione sviluppata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23171113" w14:textId="18825406" w:rsidR="00EC746A" w:rsidRDefault="00612553" w:rsidP="003B5CFA">
      <w:pPr>
        <w:spacing w:after="220"/>
      </w:pPr>
      <w:r w:rsidRPr="00D369AE"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A1EEB89" wp14:editId="34CF2E4C">
                <wp:simplePos x="0" y="0"/>
                <wp:positionH relativeFrom="column">
                  <wp:posOffset>808130</wp:posOffset>
                </wp:positionH>
                <wp:positionV relativeFrom="paragraph">
                  <wp:posOffset>160169</wp:posOffset>
                </wp:positionV>
                <wp:extent cx="4988674" cy="0"/>
                <wp:effectExtent l="0" t="0" r="0" b="0"/>
                <wp:wrapNone/>
                <wp:docPr id="61" name="Connettore dirit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88674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4CBCE6" id="Connettore diritto 61" o:spid="_x0000_s1026" style="position:absolute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3.65pt,12.6pt" to="456.4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" strokecolor="#a4063e [3204]">
                <v:stroke dashstyle="dash"/>
              </v:line>
            </w:pict>
          </mc:Fallback>
        </mc:AlternateContent>
      </w:r>
      <w:r w:rsidR="00EC746A" w:rsidRPr="00D369AE">
        <w:rPr>
          <w:rFonts w:ascii="Arial Nova Light" w:hAnsi="Arial Nova Light"/>
          <w:color w:val="auto"/>
        </w:rPr>
        <w:t>Sitografia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  <w:t xml:space="preserve">        </w:t>
      </w:r>
      <w:r w:rsidR="00326D30" w:rsidRPr="00326D30">
        <w:rPr>
          <w:rFonts w:ascii="Arial Nova Light" w:hAnsi="Arial Nova Light"/>
          <w:color w:val="auto"/>
        </w:rPr>
        <w:t>1</w:t>
      </w:r>
      <w:r w:rsidR="00B06F5F">
        <w:rPr>
          <w:rFonts w:ascii="Arial Nova Light" w:hAnsi="Arial Nova Light"/>
          <w:color w:val="auto"/>
        </w:rPr>
        <w:t>3</w:t>
      </w:r>
    </w:p>
    <w:p w14:paraId="37269BBE" w14:textId="5F3189BC" w:rsidR="00D11810" w:rsidRDefault="00D11810" w:rsidP="00A25593">
      <w:pPr>
        <w:rPr>
          <w:color w:val="auto"/>
        </w:rPr>
      </w:pPr>
    </w:p>
    <w:p w14:paraId="3530214E" w14:textId="77777777" w:rsidR="00EC746A" w:rsidRDefault="00EC746A" w:rsidP="00A25593">
      <w:pPr>
        <w:rPr>
          <w:color w:val="auto"/>
        </w:rPr>
      </w:pPr>
    </w:p>
    <w:p w14:paraId="006A3761" w14:textId="39F8B57B" w:rsidR="00EC746A" w:rsidRDefault="00EC746A" w:rsidP="00A25593">
      <w:pPr>
        <w:rPr>
          <w:color w:val="auto"/>
        </w:rPr>
      </w:pPr>
    </w:p>
    <w:p w14:paraId="15EE7E88" w14:textId="1D0F59C8" w:rsidR="00D11810" w:rsidRPr="00EC746A" w:rsidRDefault="00D11810" w:rsidP="00A25593">
      <w:pPr>
        <w:rPr>
          <w:color w:val="auto"/>
        </w:rPr>
      </w:pPr>
    </w:p>
    <w:p w14:paraId="4794BAF6" w14:textId="34DB9B15" w:rsidR="00D11810" w:rsidRPr="00322FE2" w:rsidRDefault="00D11810" w:rsidP="00D11810">
      <w:pPr>
        <w:rPr>
          <w:rFonts w:asciiTheme="majorHAnsi" w:hAnsiTheme="majorHAnsi"/>
          <w:b/>
          <w:bCs/>
          <w:color w:val="auto"/>
          <w:sz w:val="52"/>
          <w:szCs w:val="4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E1E5BD" wp14:editId="69CE3885">
                <wp:simplePos x="0" y="0"/>
                <wp:positionH relativeFrom="column">
                  <wp:posOffset>-43674</wp:posOffset>
                </wp:positionH>
                <wp:positionV relativeFrom="paragraph">
                  <wp:posOffset>406400</wp:posOffset>
                </wp:positionV>
                <wp:extent cx="6327140" cy="0"/>
                <wp:effectExtent l="0" t="0" r="0" b="0"/>
                <wp:wrapNone/>
                <wp:docPr id="21" name="Connettore dirit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91D8DB8" id="Connettore diritto 21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45pt,32pt" to="494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B4g9Wc2gAAAAgBAAAPAAAAZHJzL2Rvd25y&#10;ZXYueG1sTI/BTsMwEETvSPyDtUjcWgcoURPiVAiBxDUtB47beHEi4nUUu2n4exZxgOPOjGbfVLvF&#10;D2qmKfaBDdysM1DEbbA9OwNvh5fVFlRMyBaHwGTgiyLs6suLCksbztzQvE9OSQnHEg10KY2l1rHt&#10;yGNch5FYvI8weUxyTk7bCc9S7gd9m2W59tizfOhwpKeO2s/9yRtoNlMTRwzzc2gcvs+vWLi73Jjr&#10;q+XxAVSiJf2F4Qdf0KEWpmM4sY1qMLDKC0kayDcySfxiW9yDOv4Kuq70/wH1NwA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B4g9Wc2gAAAAgBAAAPAAAAAAAAAAAAAAAAABQEAABkcnMv&#10;ZG93bnJldi54bWxQSwUGAAAAAAQABADzAAAAGwUAAAAA&#10;" strokecolor="#a4063e [3204]" strokeweight="1.5pt"/>
            </w:pict>
          </mc:Fallback>
        </mc:AlternateContent>
      </w:r>
      <w:r w:rsidR="003B7ED0" w:rsidRPr="00322FE2">
        <w:rPr>
          <w:rFonts w:asciiTheme="majorHAnsi" w:hAnsiTheme="majorHAnsi"/>
          <w:b/>
          <w:bCs/>
          <w:color w:val="auto"/>
          <w:sz w:val="52"/>
          <w:szCs w:val="44"/>
        </w:rPr>
        <w:t>Introduzione</w:t>
      </w:r>
    </w:p>
    <w:p w14:paraId="7728C50B" w14:textId="51C78BE0" w:rsidR="00016188" w:rsidRPr="00946361" w:rsidRDefault="00016188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L’applicazione </w:t>
      </w:r>
      <w:r w:rsidRPr="00D369AE">
        <w:rPr>
          <w:rFonts w:ascii="Arial Nova Light" w:hAnsi="Arial Nova Light" w:cs="Aldhabi"/>
          <w:b/>
          <w:bCs/>
          <w:color w:val="auto"/>
        </w:rPr>
        <w:t>Emotional</w:t>
      </w:r>
      <w:r w:rsidR="004159BA" w:rsidRPr="00D369AE">
        <w:rPr>
          <w:rFonts w:ascii="Arial Nova Light" w:hAnsi="Arial Nova Light" w:cs="Aldhabi"/>
          <w:b/>
          <w:bCs/>
          <w:color w:val="auto"/>
        </w:rPr>
        <w:t xml:space="preserve"> Songs</w:t>
      </w:r>
      <w:r w:rsidR="004159BA" w:rsidRPr="00946361">
        <w:rPr>
          <w:rFonts w:ascii="Arial Nova Light" w:hAnsi="Arial Nova Light" w:cs="Aldhabi"/>
          <w:color w:val="auto"/>
        </w:rPr>
        <w:t xml:space="preserve"> permette </w:t>
      </w:r>
      <w:r w:rsidR="009B4E3B" w:rsidRPr="00946361">
        <w:rPr>
          <w:rFonts w:ascii="Arial Nova Light" w:hAnsi="Arial Nova Light" w:cs="Aldhabi"/>
          <w:color w:val="auto"/>
        </w:rPr>
        <w:t xml:space="preserve">agli utenti </w:t>
      </w:r>
      <w:r w:rsidR="00406953" w:rsidRPr="00946361">
        <w:rPr>
          <w:rFonts w:ascii="Arial Nova Light" w:hAnsi="Arial Nova Light" w:cs="Aldhabi"/>
          <w:color w:val="auto"/>
        </w:rPr>
        <w:t xml:space="preserve">di creare playlist personalizzate basate sul proprio stato d’animo e di inserire le emozioni </w:t>
      </w:r>
      <w:r w:rsidR="004159BA" w:rsidRPr="00946361">
        <w:rPr>
          <w:rFonts w:ascii="Arial Nova Light" w:hAnsi="Arial Nova Light" w:cs="Aldhabi"/>
          <w:color w:val="auto"/>
        </w:rPr>
        <w:t xml:space="preserve">provate </w:t>
      </w:r>
      <w:r w:rsidR="00406953" w:rsidRPr="00946361">
        <w:rPr>
          <w:rFonts w:ascii="Arial Nova Light" w:hAnsi="Arial Nova Light" w:cs="Aldhabi"/>
          <w:color w:val="auto"/>
        </w:rPr>
        <w:t xml:space="preserve">durante </w:t>
      </w:r>
      <w:r w:rsidR="00B02A56" w:rsidRPr="00946361">
        <w:rPr>
          <w:rFonts w:ascii="Arial Nova Light" w:hAnsi="Arial Nova Light" w:cs="Aldhabi"/>
          <w:color w:val="auto"/>
        </w:rPr>
        <w:t>l’ascolto di un brano</w:t>
      </w:r>
      <w:r w:rsidR="0082788C" w:rsidRPr="00946361">
        <w:rPr>
          <w:rFonts w:ascii="Arial Nova Light" w:hAnsi="Arial Nova Light" w:cs="Aldhabi"/>
          <w:color w:val="auto"/>
        </w:rPr>
        <w:t>.</w:t>
      </w:r>
      <w:r w:rsidR="009B4E3B" w:rsidRPr="00946361">
        <w:rPr>
          <w:rFonts w:ascii="Arial Nova Light" w:hAnsi="Arial Nova Light" w:cs="Aldhabi"/>
          <w:color w:val="auto"/>
        </w:rPr>
        <w:t xml:space="preserve"> </w:t>
      </w:r>
    </w:p>
    <w:p w14:paraId="2A9D436A" w14:textId="602DFF10" w:rsidR="00016188" w:rsidRPr="00946361" w:rsidRDefault="009B4E3B" w:rsidP="008A205D">
      <w:pPr>
        <w:spacing w:before="240"/>
        <w:jc w:val="both"/>
        <w:rPr>
          <w:rFonts w:ascii="Arial Nova Light" w:hAnsi="Arial Nova Light" w:cs="Aldhabi"/>
          <w:color w:val="auto"/>
        </w:rPr>
      </w:pPr>
      <w:r w:rsidRPr="00946361">
        <w:rPr>
          <w:rFonts w:ascii="Arial Nova Light" w:hAnsi="Arial Nova Light" w:cs="Aldhabi"/>
          <w:color w:val="auto"/>
        </w:rPr>
        <w:t xml:space="preserve">Permette inoltre </w:t>
      </w:r>
      <w:r w:rsidR="00406953" w:rsidRPr="00946361">
        <w:rPr>
          <w:rFonts w:ascii="Arial Nova Light" w:hAnsi="Arial Nova Light" w:cs="Aldhabi"/>
          <w:color w:val="auto"/>
        </w:rPr>
        <w:t xml:space="preserve">di raccogliere </w:t>
      </w:r>
      <w:r w:rsidR="00EF60A5" w:rsidRPr="00946361">
        <w:rPr>
          <w:rFonts w:ascii="Arial Nova Light" w:hAnsi="Arial Nova Light" w:cs="Aldhabi"/>
          <w:color w:val="auto"/>
        </w:rPr>
        <w:t>e analizzare questi dati in modo da creare dei reports emozionali</w:t>
      </w:r>
      <w:r w:rsidR="00231945" w:rsidRPr="00946361">
        <w:rPr>
          <w:rFonts w:ascii="Arial Nova Light" w:hAnsi="Arial Nova Light" w:cs="Aldhabi"/>
          <w:color w:val="auto"/>
        </w:rPr>
        <w:t xml:space="preserve"> per ogni brano.</w:t>
      </w:r>
    </w:p>
    <w:p w14:paraId="0E2CCE0E" w14:textId="02B5742C" w:rsidR="007B343A" w:rsidRPr="002F1AEC" w:rsidRDefault="007B343A" w:rsidP="008A2416">
      <w:pPr>
        <w:rPr>
          <w:color w:val="auto"/>
        </w:rPr>
      </w:pPr>
    </w:p>
    <w:p w14:paraId="18DE762A" w14:textId="77777777" w:rsidR="00D11810" w:rsidRDefault="00D11810" w:rsidP="00D11810">
      <w:pPr>
        <w:rPr>
          <w:color w:val="auto"/>
        </w:rPr>
      </w:pPr>
    </w:p>
    <w:p w14:paraId="2967FB28" w14:textId="31616DF0" w:rsidR="00D11810" w:rsidRDefault="007B343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469675" wp14:editId="4681DC7B">
                <wp:simplePos x="0" y="0"/>
                <wp:positionH relativeFrom="column">
                  <wp:posOffset>-44309</wp:posOffset>
                </wp:positionH>
                <wp:positionV relativeFrom="paragraph">
                  <wp:posOffset>429895</wp:posOffset>
                </wp:positionV>
                <wp:extent cx="6327140" cy="0"/>
                <wp:effectExtent l="0" t="0" r="0" b="0"/>
                <wp:wrapNone/>
                <wp:docPr id="22" name="Connettore dirit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7583E2" id="Connettore diritto 22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3.5pt,33.85pt" to="494.7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" strokecolor="#a4063e [3204]" strokeweight="1.5pt"/>
            </w:pict>
          </mc:Fallback>
        </mc:AlternateContent>
      </w:r>
      <w:r w:rsidR="00231945">
        <w:rPr>
          <w:rFonts w:asciiTheme="majorHAnsi" w:hAnsiTheme="majorHAnsi"/>
          <w:b/>
          <w:bCs/>
          <w:color w:val="auto"/>
          <w:sz w:val="52"/>
          <w:szCs w:val="52"/>
        </w:rPr>
        <w:t>Installazione</w:t>
      </w:r>
      <w:r w:rsidR="0044330E">
        <w:rPr>
          <w:rFonts w:asciiTheme="majorHAnsi" w:hAnsiTheme="majorHAnsi"/>
          <w:b/>
          <w:bCs/>
          <w:color w:val="auto"/>
          <w:sz w:val="52"/>
          <w:szCs w:val="52"/>
        </w:rPr>
        <w:t xml:space="preserve"> e avvio dell’applicazione</w:t>
      </w:r>
    </w:p>
    <w:p w14:paraId="0B6F75BD" w14:textId="51E45D28" w:rsidR="007B343A" w:rsidRPr="00921C22" w:rsidRDefault="00C62BC1" w:rsidP="00C62BC1">
      <w:pPr>
        <w:spacing w:before="24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Requisiti minimi di sistema</w:t>
      </w:r>
    </w:p>
    <w:p w14:paraId="67172F49" w14:textId="2A8DB81C" w:rsidR="00C724D3" w:rsidRPr="00C724D3" w:rsidRDefault="00277686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946361">
        <w:rPr>
          <w:rFonts w:ascii="Arial Nova Light" w:hAnsi="Arial Nova Light" w:cs="Arial"/>
          <w:color w:val="auto"/>
        </w:rPr>
        <w:t>P</w:t>
      </w:r>
      <w:r w:rsidR="00C724D3" w:rsidRPr="00C724D3">
        <w:rPr>
          <w:rFonts w:ascii="Arial Nova Light" w:hAnsi="Arial Nova Light" w:cs="Arial"/>
          <w:color w:val="auto"/>
        </w:rPr>
        <w:t>er poter eseguire l’applicazione è necessario Java JDK in versione 17 o superiore e il sistema operativo Windows 10 o superiore.</w:t>
      </w:r>
    </w:p>
    <w:p w14:paraId="7F7E03CB" w14:textId="0F29C9C7" w:rsidR="00C724D3" w:rsidRPr="00C724D3" w:rsidRDefault="00C724D3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C724D3">
        <w:rPr>
          <w:rFonts w:ascii="Arial Nova Light" w:hAnsi="Arial Nova Light" w:cs="Arial"/>
          <w:color w:val="auto"/>
        </w:rPr>
        <w:t xml:space="preserve">L’applicazione è stata sviluppata e testata su Windows 10. Non è garantito il suo funzionamento su </w:t>
      </w:r>
      <w:r w:rsidR="008622E1" w:rsidRPr="00C724D3">
        <w:rPr>
          <w:rFonts w:ascii="Arial Nova Light" w:hAnsi="Arial Nova Light" w:cs="Arial"/>
          <w:color w:val="auto"/>
        </w:rPr>
        <w:t>MacOS</w:t>
      </w:r>
      <w:r w:rsidRPr="00C724D3">
        <w:rPr>
          <w:rFonts w:ascii="Arial Nova Light" w:hAnsi="Arial Nova Light" w:cs="Arial"/>
          <w:color w:val="auto"/>
        </w:rPr>
        <w:t xml:space="preserve"> e Linux.</w:t>
      </w:r>
    </w:p>
    <w:p w14:paraId="1D3D0CD9" w14:textId="77777777" w:rsidR="007B343A" w:rsidRDefault="007B343A" w:rsidP="00D11810">
      <w:pPr>
        <w:rPr>
          <w:color w:val="auto"/>
        </w:rPr>
      </w:pPr>
    </w:p>
    <w:p w14:paraId="548F057D" w14:textId="7C89C430" w:rsidR="00D11810" w:rsidRPr="00921C22" w:rsidRDefault="009C1004" w:rsidP="00D11810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Setup</w:t>
      </w:r>
      <w:r w:rsidR="00FF3BC2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dell’ambiente</w:t>
      </w:r>
    </w:p>
    <w:p w14:paraId="330FF0FD" w14:textId="77777777" w:rsidR="006C17A4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Per il corretto funzionamento dell’applicazione è necessario installare Java JDK 17. </w:t>
      </w:r>
    </w:p>
    <w:p w14:paraId="2475B8D9" w14:textId="012CDF87" w:rsidR="00B962FF" w:rsidRPr="00B962FF" w:rsidRDefault="00B962FF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962FF">
        <w:rPr>
          <w:rFonts w:ascii="Arial Nova Light" w:hAnsi="Arial Nova Light" w:cs="Arial"/>
          <w:color w:val="auto"/>
        </w:rPr>
        <w:t xml:space="preserve">Il seguente </w:t>
      </w:r>
      <w:hyperlink r:id="rId11" w:history="1">
        <w:r w:rsidRPr="00DB630C">
          <w:rPr>
            <w:rStyle w:val="Collegamentoipertestuale"/>
            <w:rFonts w:ascii="Arial Nova Light" w:hAnsi="Arial Nova Light" w:cs="Arial"/>
            <w:color w:val="auto"/>
          </w:rPr>
          <w:t>li</w:t>
        </w:r>
        <w:r w:rsidRPr="00DB630C">
          <w:rPr>
            <w:rStyle w:val="Collegamentoipertestuale"/>
            <w:rFonts w:ascii="Arial Nova Light" w:hAnsi="Arial Nova Light" w:cs="Arial"/>
            <w:color w:val="auto"/>
          </w:rPr>
          <w:t>n</w:t>
        </w:r>
        <w:r w:rsidRPr="00DB630C">
          <w:rPr>
            <w:rStyle w:val="Collegamentoipertestuale"/>
            <w:rFonts w:ascii="Arial Nova Light" w:hAnsi="Arial Nova Light" w:cs="Arial"/>
            <w:color w:val="auto"/>
          </w:rPr>
          <w:t>k</w:t>
        </w:r>
      </w:hyperlink>
      <w:r w:rsidRPr="00DB630C">
        <w:rPr>
          <w:rFonts w:ascii="Arial Nova Light" w:hAnsi="Arial Nova Light" w:cs="Arial"/>
          <w:color w:val="auto"/>
        </w:rPr>
        <w:t xml:space="preserve"> </w:t>
      </w:r>
      <w:r w:rsidRPr="00B962FF">
        <w:rPr>
          <w:rFonts w:ascii="Arial Nova Light" w:hAnsi="Arial Nova Light" w:cs="Arial"/>
          <w:color w:val="auto"/>
        </w:rPr>
        <w:t>permette di accedere al sito da cui sarà possibile procedere con</w:t>
      </w:r>
      <w:r w:rsidR="006C17A4">
        <w:rPr>
          <w:rFonts w:ascii="Arial Nova Light" w:hAnsi="Arial Nova Light" w:cs="Arial"/>
          <w:color w:val="auto"/>
        </w:rPr>
        <w:t xml:space="preserve"> i</w:t>
      </w:r>
      <w:r w:rsidRPr="00B962FF">
        <w:rPr>
          <w:rFonts w:ascii="Arial Nova Light" w:hAnsi="Arial Nova Light" w:cs="Arial"/>
          <w:color w:val="auto"/>
        </w:rPr>
        <w:t>l download. Basterà cliccare su “Java 17” e sul proprio Sistema Operativo.</w:t>
      </w:r>
    </w:p>
    <w:p w14:paraId="107948B7" w14:textId="5CD63469" w:rsidR="007416C3" w:rsidRDefault="002424DD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69856" behindDoc="0" locked="0" layoutInCell="1" allowOverlap="1" wp14:anchorId="40534E83" wp14:editId="1BD7923A">
            <wp:simplePos x="0" y="0"/>
            <wp:positionH relativeFrom="column">
              <wp:posOffset>-529590</wp:posOffset>
            </wp:positionH>
            <wp:positionV relativeFrom="paragraph">
              <wp:posOffset>667287</wp:posOffset>
            </wp:positionV>
            <wp:extent cx="6981190" cy="2593340"/>
            <wp:effectExtent l="0" t="0" r="0" b="0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1190" cy="259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62FF" w:rsidRPr="00B962FF">
        <w:rPr>
          <w:rFonts w:ascii="Arial Nova Light" w:hAnsi="Arial Nova Light" w:cs="Arial"/>
          <w:color w:val="auto"/>
        </w:rPr>
        <w:t>Cliccando poi sul link corrispondente a “x64 Installer” il file verrà scaricato sul proprio dispositivo.</w:t>
      </w:r>
    </w:p>
    <w:p w14:paraId="0DBED614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lastRenderedPageBreak/>
        <w:t>Una volta che il download verrà completato è necessario cliccare sull’icona corrispondente e seguire le istruzioni di installazione che compariranno. Si potrà inoltre scegliere dove salvare il Kit all’interno della memoria.</w:t>
      </w:r>
    </w:p>
    <w:p w14:paraId="6D277589" w14:textId="77777777" w:rsidR="00B33A19" w:rsidRPr="00B33A19" w:rsidRDefault="00B33A19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Al termine dell’installazione compariranno i seguenti PATH nella locazione scelta.</w:t>
      </w:r>
    </w:p>
    <w:p w14:paraId="1DD4F26C" w14:textId="779FA16D" w:rsidR="00B33A19" w:rsidRPr="00B33A19" w:rsidRDefault="00F45922" w:rsidP="00802AC7">
      <w:pPr>
        <w:spacing w:before="360"/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noProof/>
          <w:color w:val="auto"/>
          <w:sz w:val="18"/>
          <w:szCs w:val="14"/>
          <w:lang w:val="fr-FR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200C756" wp14:editId="5199A2E9">
                <wp:simplePos x="0" y="0"/>
                <wp:positionH relativeFrom="column">
                  <wp:posOffset>883635</wp:posOffset>
                </wp:positionH>
                <wp:positionV relativeFrom="paragraph">
                  <wp:posOffset>139700</wp:posOffset>
                </wp:positionV>
                <wp:extent cx="4477732" cy="838985"/>
                <wp:effectExtent l="0" t="0" r="18415" b="18415"/>
                <wp:wrapNone/>
                <wp:docPr id="19" name="Rettangolo con angoli arrotondat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7732" cy="83898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B0B2782" id="Rettangolo con angoli arrotondati 19" o:spid="_x0000_s1026" style="position:absolute;margin-left:69.6pt;margin-top:11pt;width:352.6pt;height:66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" filled="f" strokecolor="#a4063e [3204]" strokeweight="1.5pt"/>
            </w:pict>
          </mc:Fallback>
        </mc:AlternateConten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Files\Oracle\Java\javapath\java.exe"</w:t>
      </w:r>
    </w:p>
    <w:p w14:paraId="0D64D136" w14:textId="4135D73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Files\Oracle\Java\javapath\javaw.exe"</w:t>
      </w:r>
    </w:p>
    <w:p w14:paraId="6FBAAC07" w14:textId="3044E70E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Files\Oracle\Java\javapath\javac.exe"</w:t>
      </w:r>
    </w:p>
    <w:p w14:paraId="67667736" w14:textId="5F954225" w:rsidR="00B33A19" w:rsidRPr="00B33A19" w:rsidRDefault="00802AC7" w:rsidP="00802AC7">
      <w:pPr>
        <w:jc w:val="center"/>
        <w:rPr>
          <w:rFonts w:ascii="JetBrains Mono" w:hAnsi="JetBrains Mono" w:cs="JetBrains Mono"/>
          <w:color w:val="auto"/>
          <w:sz w:val="18"/>
          <w:szCs w:val="14"/>
          <w:lang w:val="fr-FR"/>
        </w:rPr>
      </w:pPr>
      <w:r>
        <w:rPr>
          <w:rFonts w:ascii="JetBrains Mono" w:hAnsi="JetBrains Mono" w:cs="JetBrains Mono"/>
          <w:color w:val="auto"/>
          <w:sz w:val="18"/>
          <w:szCs w:val="14"/>
          <w:lang w:val="fr-FR"/>
        </w:rPr>
        <w:t xml:space="preserve">  </w:t>
      </w:r>
      <w:r w:rsidR="00B33A19" w:rsidRPr="00B33A19">
        <w:rPr>
          <w:rFonts w:ascii="JetBrains Mono" w:hAnsi="JetBrains Mono" w:cs="JetBrains Mono"/>
          <w:color w:val="auto"/>
          <w:sz w:val="18"/>
          <w:szCs w:val="14"/>
          <w:lang w:val="fr-FR"/>
        </w:rPr>
        <w:t>"C:\Program Files\Common Files\Oracle\Java\javapath\jshell.exe"</w:t>
      </w:r>
    </w:p>
    <w:p w14:paraId="60F83765" w14:textId="6712411F" w:rsidR="00B33A19" w:rsidRPr="00B33A19" w:rsidRDefault="00B33A19" w:rsidP="008622E1">
      <w:pPr>
        <w:spacing w:before="360"/>
        <w:jc w:val="both"/>
        <w:rPr>
          <w:rFonts w:ascii="Arial Nova Light" w:hAnsi="Arial Nova Light" w:cs="Arial"/>
          <w:color w:val="auto"/>
        </w:rPr>
      </w:pPr>
      <w:r w:rsidRPr="00B33A19">
        <w:rPr>
          <w:rFonts w:ascii="Arial Nova Light" w:hAnsi="Arial Nova Light" w:cs="Arial"/>
          <w:color w:val="auto"/>
        </w:rPr>
        <w:t>Può accadere che Java JDK non venga riconosciuto o che sia già presente una versione precedente. In questo caso è necessario modificare le Variabili d’ambiente cercandole nel Pannello Di Controllo o nella barra di ricerca di Windows.</w:t>
      </w:r>
    </w:p>
    <w:p w14:paraId="2D72034C" w14:textId="08066DB8" w:rsidR="00B33A19" w:rsidRPr="00B33A19" w:rsidRDefault="00EC4D60" w:rsidP="00F45922">
      <w:pPr>
        <w:spacing w:before="120"/>
        <w:jc w:val="both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9F78A26" wp14:editId="71C031A4">
                <wp:simplePos x="0" y="0"/>
                <wp:positionH relativeFrom="column">
                  <wp:posOffset>1122680</wp:posOffset>
                </wp:positionH>
                <wp:positionV relativeFrom="paragraph">
                  <wp:posOffset>3812255</wp:posOffset>
                </wp:positionV>
                <wp:extent cx="461645" cy="0"/>
                <wp:effectExtent l="0" t="76200" r="33655" b="76200"/>
                <wp:wrapNone/>
                <wp:docPr id="27" name="Connettore 2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6074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27" o:spid="_x0000_s1026" type="#_x0000_t32" style="position:absolute;margin-left:88.4pt;margin-top:300.2pt;width:36.3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" strokecolor="#a4063e [3204]" strokeweight="2.25pt">
                <v:stroke endarrow="block"/>
              </v:shape>
            </w:pict>
          </mc:Fallback>
        </mc:AlternateContent>
      </w: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72928" behindDoc="0" locked="0" layoutInCell="1" allowOverlap="1" wp14:anchorId="1AA5DB9E" wp14:editId="753D45CE">
            <wp:simplePos x="0" y="0"/>
            <wp:positionH relativeFrom="column">
              <wp:posOffset>2745105</wp:posOffset>
            </wp:positionH>
            <wp:positionV relativeFrom="paragraph">
              <wp:posOffset>1539525</wp:posOffset>
            </wp:positionV>
            <wp:extent cx="3424555" cy="3751580"/>
            <wp:effectExtent l="19050" t="19050" r="23495" b="2032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375158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Nova Light" w:hAnsi="Arial Nova Light" w:cs="Arial"/>
          <w:noProof/>
          <w:color w:val="auto"/>
        </w:rPr>
        <w:drawing>
          <wp:anchor distT="0" distB="0" distL="114300" distR="114300" simplePos="0" relativeHeight="251771904" behindDoc="0" locked="0" layoutInCell="1" allowOverlap="1" wp14:anchorId="61DB7EA2" wp14:editId="4AABD8F6">
            <wp:simplePos x="0" y="0"/>
            <wp:positionH relativeFrom="column">
              <wp:posOffset>3810</wp:posOffset>
            </wp:positionH>
            <wp:positionV relativeFrom="paragraph">
              <wp:posOffset>1530350</wp:posOffset>
            </wp:positionV>
            <wp:extent cx="2620010" cy="2745105"/>
            <wp:effectExtent l="19050" t="19050" r="27940" b="17145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010" cy="27451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A19" w:rsidRPr="00B33A19">
        <w:rPr>
          <w:rFonts w:ascii="Arial Nova Light" w:hAnsi="Arial Nova Light" w:cs="Arial"/>
          <w:color w:val="auto"/>
        </w:rPr>
        <w:t xml:space="preserve">Cliccando sulla voce “nuova” si può creare una nuova variabile JAVA_HOME su cui aggiungere il percorso JDK oppure aggiornarla nel caso in cui sia già presente. È inoltre necessario selezionare “Path” sotto “Variabili di sistema” e cliccare su “modifica” per modificare il valore della variabile inserendo la stringa </w:t>
      </w:r>
      <w:r w:rsidR="00B33A19" w:rsidRPr="00B33A19">
        <w:rPr>
          <w:rFonts w:ascii="JetBrains Mono" w:hAnsi="JetBrains Mono" w:cs="JetBrains Mono"/>
          <w:color w:val="auto"/>
          <w:sz w:val="24"/>
          <w:szCs w:val="20"/>
        </w:rPr>
        <w:t>\Java\jdk-17</w:t>
      </w:r>
      <w:r w:rsidR="00B33A19" w:rsidRPr="00B33A19">
        <w:rPr>
          <w:rFonts w:ascii="Arial Nova Light" w:hAnsi="Arial Nova Light" w:cs="Arial"/>
          <w:color w:val="auto"/>
          <w:sz w:val="24"/>
          <w:szCs w:val="20"/>
        </w:rPr>
        <w:t xml:space="preserve"> </w:t>
      </w:r>
      <w:r w:rsidR="00B33A19" w:rsidRPr="00B33A19">
        <w:rPr>
          <w:rFonts w:ascii="Arial Nova Light" w:hAnsi="Arial Nova Light" w:cs="Arial"/>
          <w:color w:val="auto"/>
        </w:rPr>
        <w:t>al termine di ciò che è già inserito.</w:t>
      </w:r>
    </w:p>
    <w:p w14:paraId="3DA8C80B" w14:textId="10D43047" w:rsidR="00B33A19" w:rsidRPr="00313C23" w:rsidRDefault="00EC4D60" w:rsidP="00313C23">
      <w:pPr>
        <w:spacing w:before="120"/>
        <w:rPr>
          <w:rFonts w:ascii="Arial Nova Light" w:hAnsi="Arial Nova Light" w:cs="Arial"/>
          <w:color w:val="auto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8E2FCCB" wp14:editId="1B11CAE0">
                <wp:simplePos x="0" y="0"/>
                <wp:positionH relativeFrom="column">
                  <wp:posOffset>2419350</wp:posOffset>
                </wp:positionH>
                <wp:positionV relativeFrom="paragraph">
                  <wp:posOffset>3158205</wp:posOffset>
                </wp:positionV>
                <wp:extent cx="461645" cy="0"/>
                <wp:effectExtent l="0" t="76200" r="33655" b="76200"/>
                <wp:wrapNone/>
                <wp:docPr id="28" name="Connettore 2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164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7D89E5" id="Connettore 2 28" o:spid="_x0000_s1026" type="#_x0000_t32" style="position:absolute;margin-left:190.5pt;margin-top:248.7pt;width:36.35pt;height: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" strokecolor="#a4063e [3204]" strokeweight="2.25pt">
                <v:stroke endarrow="block"/>
              </v:shape>
            </w:pict>
          </mc:Fallback>
        </mc:AlternateContent>
      </w:r>
    </w:p>
    <w:p w14:paraId="63D6E742" w14:textId="374CDEF2" w:rsidR="00B33A19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E81D9E" wp14:editId="59DAAEA8">
                <wp:simplePos x="0" y="0"/>
                <wp:positionH relativeFrom="column">
                  <wp:posOffset>4452620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1" name="Ova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F2C0BD4" id="Ovale 31" o:spid="_x0000_s1026" style="position:absolute;margin-left:350.6pt;margin-top:1.25pt;width:43.05pt;height:25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" filled="f" strokecolor="#a4063e [3204]" strokeweight="1.5pt"/>
            </w:pict>
          </mc:Fallback>
        </mc:AlternateContent>
      </w:r>
      <w:r>
        <w:rPr>
          <w:rFonts w:ascii="Arial Nova Light" w:hAnsi="Arial Nova Light" w:cs="Arial"/>
          <w:noProof/>
          <w:color w:val="aut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1397CF9" wp14:editId="64B39EA9">
                <wp:simplePos x="0" y="0"/>
                <wp:positionH relativeFrom="column">
                  <wp:posOffset>4996180</wp:posOffset>
                </wp:positionH>
                <wp:positionV relativeFrom="paragraph">
                  <wp:posOffset>15875</wp:posOffset>
                </wp:positionV>
                <wp:extent cx="546735" cy="320040"/>
                <wp:effectExtent l="0" t="0" r="24765" b="22860"/>
                <wp:wrapNone/>
                <wp:docPr id="38" name="Ova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735" cy="32004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2D62F8" id="Ovale 38" o:spid="_x0000_s1026" style="position:absolute;margin-left:393.4pt;margin-top:1.25pt;width:43.05pt;height:25.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" filled="f" strokecolor="#a4063e [3204]" strokeweight="1.5pt"/>
            </w:pict>
          </mc:Fallback>
        </mc:AlternateContent>
      </w:r>
    </w:p>
    <w:p w14:paraId="50542B45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3EDF4EF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111C392" w14:textId="77777777" w:rsidR="00EC4D60" w:rsidRDefault="00EC4D60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D97A206" w14:textId="601A1650" w:rsidR="00196198" w:rsidRPr="00921C22" w:rsidRDefault="00196198" w:rsidP="004A79FF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Installazione del programma</w:t>
      </w:r>
    </w:p>
    <w:p w14:paraId="13E857EB" w14:textId="6DF8DEEE" w:rsidR="0015513B" w:rsidRPr="008A205D" w:rsidRDefault="00196198" w:rsidP="00CA5D35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Dopo aver eseguito il setup dell’ambiente, si può procedere con il download della cartella</w:t>
      </w:r>
      <w:r w:rsidR="009A2CC0">
        <w:rPr>
          <w:rFonts w:ascii="Arial Nova Light" w:hAnsi="Arial Nova Light"/>
          <w:color w:val="auto"/>
        </w:rPr>
        <w:t>.</w:t>
      </w:r>
    </w:p>
    <w:p w14:paraId="17D65E8A" w14:textId="1E8973B3" w:rsidR="00AE0513" w:rsidRPr="008A205D" w:rsidRDefault="00D0631D" w:rsidP="00CA5D35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Prima di eseguire l’applicazione, p</w:t>
      </w:r>
      <w:r w:rsidR="00AE0513" w:rsidRPr="008A205D">
        <w:rPr>
          <w:rFonts w:ascii="Arial Nova Light" w:hAnsi="Arial Nova Light"/>
          <w:color w:val="auto"/>
        </w:rPr>
        <w:t>er poter visua</w:t>
      </w:r>
      <w:r w:rsidR="00710685" w:rsidRPr="008A205D">
        <w:rPr>
          <w:rFonts w:ascii="Arial Nova Light" w:hAnsi="Arial Nova Light"/>
          <w:color w:val="auto"/>
        </w:rPr>
        <w:t xml:space="preserve">lizzare correttamente i </w:t>
      </w:r>
      <w:r w:rsidR="00710685" w:rsidRPr="009672A3">
        <w:rPr>
          <w:rFonts w:ascii="Arial Nova Light" w:hAnsi="Arial Nova Light"/>
          <w:b/>
          <w:bCs/>
          <w:color w:val="auto"/>
        </w:rPr>
        <w:t>colori</w:t>
      </w:r>
      <w:r w:rsidR="00710685" w:rsidRPr="008A205D">
        <w:rPr>
          <w:rFonts w:ascii="Arial Nova Light" w:hAnsi="Arial Nova Light"/>
          <w:color w:val="auto"/>
        </w:rPr>
        <w:t xml:space="preserve"> all’interno</w:t>
      </w:r>
      <w:r w:rsidR="00A65D7A">
        <w:rPr>
          <w:rFonts w:ascii="Arial Nova Light" w:hAnsi="Arial Nova Light"/>
          <w:color w:val="auto"/>
        </w:rPr>
        <w:t xml:space="preserve"> del programma</w:t>
      </w:r>
      <w:r w:rsidR="00710685" w:rsidRPr="008A205D">
        <w:rPr>
          <w:rFonts w:ascii="Arial Nova Light" w:hAnsi="Arial Nova Light"/>
          <w:color w:val="auto"/>
        </w:rPr>
        <w:t xml:space="preserve">, è necessario </w:t>
      </w:r>
      <w:r w:rsidR="006B5821" w:rsidRPr="008A205D">
        <w:rPr>
          <w:rFonts w:ascii="Arial Nova Light" w:hAnsi="Arial Nova Light"/>
          <w:color w:val="auto"/>
        </w:rPr>
        <w:t>seguire questi passaggi:</w:t>
      </w:r>
    </w:p>
    <w:p w14:paraId="189C712F" w14:textId="21FD371A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3776" behindDoc="0" locked="0" layoutInCell="1" allowOverlap="1" wp14:anchorId="3410E7F3" wp14:editId="3615F746">
            <wp:simplePos x="0" y="0"/>
            <wp:positionH relativeFrom="column">
              <wp:posOffset>3164840</wp:posOffset>
            </wp:positionH>
            <wp:positionV relativeFrom="paragraph">
              <wp:posOffset>111125</wp:posOffset>
            </wp:positionV>
            <wp:extent cx="3101340" cy="1945640"/>
            <wp:effectExtent l="19050" t="19050" r="22860" b="16510"/>
            <wp:wrapSquare wrapText="bothSides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9"/>
                    <a:stretch/>
                  </pic:blipFill>
                  <pic:spPr bwMode="auto">
                    <a:xfrm>
                      <a:off x="0" y="0"/>
                      <a:ext cx="3101340" cy="194564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62C9" w:rsidRPr="008A205D">
        <w:rPr>
          <w:rFonts w:ascii="Arial Nova Light" w:hAnsi="Arial Nova Light"/>
          <w:color w:val="auto"/>
        </w:rPr>
        <w:t>aprire dal men</w:t>
      </w:r>
      <w:r w:rsidR="008829E5" w:rsidRPr="008A205D">
        <w:rPr>
          <w:rFonts w:ascii="Arial Nova Light" w:hAnsi="Arial Nova Light"/>
          <w:color w:val="auto"/>
        </w:rPr>
        <w:t>u</w:t>
      </w:r>
      <w:r w:rsidR="00E962C9" w:rsidRPr="008A205D">
        <w:rPr>
          <w:rFonts w:ascii="Arial Nova Light" w:hAnsi="Arial Nova Light"/>
          <w:color w:val="auto"/>
        </w:rPr>
        <w:t xml:space="preserve"> Start l’app “Editor del Registro di sistema”;</w:t>
      </w:r>
    </w:p>
    <w:p w14:paraId="29E2A1CE" w14:textId="0A379FC3" w:rsidR="00E962C9" w:rsidRPr="008A205D" w:rsidRDefault="00A65D7A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52C74A2E" wp14:editId="54455D9D">
                <wp:simplePos x="0" y="0"/>
                <wp:positionH relativeFrom="column">
                  <wp:posOffset>3390248</wp:posOffset>
                </wp:positionH>
                <wp:positionV relativeFrom="paragraph">
                  <wp:posOffset>57785</wp:posOffset>
                </wp:positionV>
                <wp:extent cx="540385" cy="6350"/>
                <wp:effectExtent l="57150" t="76200" r="69215" b="88900"/>
                <wp:wrapNone/>
                <wp:docPr id="68" name="Input penna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0385" cy="6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82DC9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68" o:spid="_x0000_s1026" type="#_x0000_t75" style="position:absolute;margin-left:265.55pt;margin-top:1.9pt;width:45.35pt;height:5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">
                <v:imagedata r:id="rId17" o:title=""/>
              </v:shape>
            </w:pict>
          </mc:Fallback>
        </mc:AlternateContent>
      </w:r>
      <w:r w:rsidR="008A205D" w:rsidRPr="008A205D">
        <w:rPr>
          <w:rFonts w:ascii="Arial Nova Light" w:hAnsi="Arial Nova Light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124DC64" wp14:editId="15A570C5">
                <wp:simplePos x="0" y="0"/>
                <wp:positionH relativeFrom="column">
                  <wp:posOffset>3405505</wp:posOffset>
                </wp:positionH>
                <wp:positionV relativeFrom="paragraph">
                  <wp:posOffset>161307</wp:posOffset>
                </wp:positionV>
                <wp:extent cx="304800" cy="130175"/>
                <wp:effectExtent l="0" t="0" r="19050" b="22225"/>
                <wp:wrapNone/>
                <wp:docPr id="40" name="Ova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3017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8B86F8" id="Ovale 40" o:spid="_x0000_s1026" style="position:absolute;margin-left:268.15pt;margin-top:12.7pt;width:24pt;height:10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" filled="f" strokecolor="#a4063e [3204]" strokeweight="2pt"/>
            </w:pict>
          </mc:Fallback>
        </mc:AlternateContent>
      </w:r>
      <w:r w:rsidR="00AE2C8B" w:rsidRPr="008A205D">
        <w:rPr>
          <w:rFonts w:ascii="Arial Nova Light" w:hAnsi="Arial Nova Light"/>
          <w:color w:val="auto"/>
        </w:rPr>
        <w:t>nella barra laterale sinistra,</w:t>
      </w:r>
      <w:r w:rsidR="00742E0F" w:rsidRPr="008A205D">
        <w:rPr>
          <w:rFonts w:ascii="Arial Nova Light" w:hAnsi="Arial Nova Light"/>
          <w:color w:val="auto"/>
        </w:rPr>
        <w:t xml:space="preserve"> eseguire doppio click su “HKEY_CURRENT_USER”</w:t>
      </w:r>
      <w:r w:rsidR="006D5FEF" w:rsidRPr="008A205D">
        <w:rPr>
          <w:rFonts w:ascii="Arial Nova Light" w:hAnsi="Arial Nova Light"/>
          <w:color w:val="auto"/>
        </w:rPr>
        <w:t xml:space="preserve"> e successivamente cliccare su “Console”</w:t>
      </w:r>
      <w:r w:rsidR="007416C3" w:rsidRPr="008A205D">
        <w:rPr>
          <w:rFonts w:ascii="Arial Nova Light" w:hAnsi="Arial Nova Light"/>
          <w:color w:val="auto"/>
        </w:rPr>
        <w:t>;</w:t>
      </w:r>
    </w:p>
    <w:p w14:paraId="4C9C504C" w14:textId="6DD73BAE" w:rsidR="007416C3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7872" behindDoc="0" locked="0" layoutInCell="1" allowOverlap="1" wp14:anchorId="1DE5E678" wp14:editId="2BC24BCA">
            <wp:simplePos x="0" y="0"/>
            <wp:positionH relativeFrom="column">
              <wp:posOffset>3946525</wp:posOffset>
            </wp:positionH>
            <wp:positionV relativeFrom="paragraph">
              <wp:posOffset>378015</wp:posOffset>
            </wp:positionV>
            <wp:extent cx="2291715" cy="1189990"/>
            <wp:effectExtent l="19050" t="19050" r="13335" b="10160"/>
            <wp:wrapSquare wrapText="bothSides"/>
            <wp:docPr id="64" name="Immagin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1715" cy="11899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12381" w:rsidRPr="008A205D">
        <w:rPr>
          <w:rFonts w:ascii="Arial Nova Light" w:hAnsi="Arial Nova Light"/>
          <w:color w:val="auto"/>
        </w:rPr>
        <w:t>posizionare il cursore sullo spazio bianco affianco all’elenco</w:t>
      </w:r>
      <w:r w:rsidR="00644561" w:rsidRPr="008A205D">
        <w:rPr>
          <w:rFonts w:ascii="Arial Nova Light" w:hAnsi="Arial Nova Light"/>
          <w:color w:val="auto"/>
        </w:rPr>
        <w:t xml:space="preserve"> che appare, cliccare il tasto destro del mouse e selezionare “Nuovo” e “Valore DWORD (32 bit)”;</w:t>
      </w:r>
      <w:r w:rsidR="00CE1E99" w:rsidRPr="008A205D">
        <w:rPr>
          <w:rFonts w:ascii="Arial Nova Light" w:hAnsi="Arial Nova Light"/>
          <w:color w:val="auto"/>
        </w:rPr>
        <w:t xml:space="preserve"> </w:t>
      </w:r>
    </w:p>
    <w:p w14:paraId="63DDA641" w14:textId="492C0965" w:rsidR="00644561" w:rsidRPr="008A205D" w:rsidRDefault="00B10073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  <w:color w:val="auto"/>
        </w:rPr>
        <w:drawing>
          <wp:anchor distT="0" distB="0" distL="215900" distR="114300" simplePos="0" relativeHeight="251728896" behindDoc="0" locked="0" layoutInCell="1" allowOverlap="1" wp14:anchorId="29CB292A" wp14:editId="63ED61DB">
            <wp:simplePos x="0" y="0"/>
            <wp:positionH relativeFrom="column">
              <wp:posOffset>3947795</wp:posOffset>
            </wp:positionH>
            <wp:positionV relativeFrom="paragraph">
              <wp:posOffset>477965</wp:posOffset>
            </wp:positionV>
            <wp:extent cx="2292985" cy="1077595"/>
            <wp:effectExtent l="19050" t="19050" r="12065" b="27305"/>
            <wp:wrapSquare wrapText="bothSides"/>
            <wp:docPr id="65" name="Immagin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0775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1905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58E" w:rsidRPr="008A205D">
        <w:rPr>
          <w:rFonts w:ascii="Arial Nova Light" w:hAnsi="Arial Nova Light"/>
          <w:color w:val="auto"/>
        </w:rPr>
        <w:t>r</w:t>
      </w:r>
      <w:r w:rsidR="00CE1E99" w:rsidRPr="008A205D">
        <w:rPr>
          <w:rFonts w:ascii="Arial Nova Light" w:hAnsi="Arial Nova Light"/>
          <w:color w:val="auto"/>
        </w:rPr>
        <w:t>inominare il valore appena creato “VirtualTerminalLevel”</w:t>
      </w:r>
      <w:r w:rsidR="006B658E" w:rsidRPr="008A205D">
        <w:rPr>
          <w:rFonts w:ascii="Arial Nova Light" w:hAnsi="Arial Nova Light"/>
          <w:color w:val="auto"/>
        </w:rPr>
        <w:t>;</w:t>
      </w:r>
    </w:p>
    <w:p w14:paraId="429BD426" w14:textId="28F48F59" w:rsidR="00B43C63" w:rsidRPr="008A205D" w:rsidRDefault="006B658E" w:rsidP="00CA5D35">
      <w:pPr>
        <w:pStyle w:val="Paragrafoelenco"/>
        <w:numPr>
          <w:ilvl w:val="0"/>
          <w:numId w:val="14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e</w:t>
      </w:r>
      <w:r w:rsidR="00B43C63" w:rsidRPr="008A205D">
        <w:rPr>
          <w:rFonts w:ascii="Arial Nova Light" w:hAnsi="Arial Nova Light"/>
          <w:color w:val="auto"/>
        </w:rPr>
        <w:t xml:space="preserve">seguire doppio click su di esso </w:t>
      </w:r>
      <w:r w:rsidR="006D36E5" w:rsidRPr="008A205D">
        <w:rPr>
          <w:rFonts w:ascii="Arial Nova Light" w:hAnsi="Arial Nova Light"/>
          <w:color w:val="auto"/>
        </w:rPr>
        <w:t>e, nella finestra che compare, digitare all’interno di “Dati valore” il numero “1”</w:t>
      </w:r>
      <w:r w:rsidRPr="008A205D">
        <w:rPr>
          <w:rFonts w:ascii="Arial Nova Light" w:hAnsi="Arial Nova Light"/>
          <w:color w:val="auto"/>
        </w:rPr>
        <w:t xml:space="preserve"> e confermare.</w:t>
      </w:r>
    </w:p>
    <w:p w14:paraId="587B8A80" w14:textId="21D67B16" w:rsidR="00921C22" w:rsidRDefault="00921C22" w:rsidP="00921C22">
      <w:pPr>
        <w:rPr>
          <w:rFonts w:ascii="Arial Nova Light" w:hAnsi="Arial Nova Light"/>
          <w:color w:val="auto"/>
        </w:rPr>
      </w:pPr>
    </w:p>
    <w:p w14:paraId="597B9B2D" w14:textId="77777777" w:rsidR="0015513B" w:rsidRDefault="0015513B" w:rsidP="00921C22">
      <w:pPr>
        <w:rPr>
          <w:rFonts w:ascii="Arial Nova Light" w:hAnsi="Arial Nova Light"/>
          <w:color w:val="auto"/>
        </w:rPr>
      </w:pPr>
    </w:p>
    <w:p w14:paraId="0952539A" w14:textId="77777777" w:rsidR="004B0ABB" w:rsidRDefault="00790140" w:rsidP="004B0ABB">
      <w:pPr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Nel caso in cui</w:t>
      </w:r>
      <w:r w:rsidR="00A2663A">
        <w:rPr>
          <w:rFonts w:ascii="Arial Nova Light" w:hAnsi="Arial Nova Light"/>
          <w:color w:val="auto"/>
        </w:rPr>
        <w:t xml:space="preserve">, dopo aver effettuato le modifiche appena elencate, non vengano visualizzati i colori del testo all’interno dell’applicazione, </w:t>
      </w:r>
      <w:r w:rsidR="005F4AA5">
        <w:rPr>
          <w:rFonts w:ascii="Arial Nova Light" w:hAnsi="Arial Nova Light"/>
          <w:color w:val="auto"/>
        </w:rPr>
        <w:t xml:space="preserve">sarà necessario </w:t>
      </w:r>
      <w:r w:rsidR="005F4AA5" w:rsidRPr="0015513B">
        <w:rPr>
          <w:rFonts w:ascii="Arial Nova Light" w:hAnsi="Arial Nova Light"/>
          <w:b/>
          <w:bCs/>
          <w:color w:val="auto"/>
        </w:rPr>
        <w:t>riavviare</w:t>
      </w:r>
      <w:r w:rsidR="005F4AA5">
        <w:rPr>
          <w:rFonts w:ascii="Arial Nova Light" w:hAnsi="Arial Nova Light"/>
          <w:color w:val="auto"/>
        </w:rPr>
        <w:t xml:space="preserve"> </w:t>
      </w:r>
      <w:r w:rsidR="005F4AA5" w:rsidRPr="0015513B">
        <w:rPr>
          <w:rFonts w:ascii="Arial Nova Light" w:hAnsi="Arial Nova Light"/>
          <w:b/>
          <w:bCs/>
          <w:color w:val="auto"/>
        </w:rPr>
        <w:t>il computer</w:t>
      </w:r>
      <w:r w:rsidR="0015513B">
        <w:rPr>
          <w:rFonts w:ascii="Arial Nova Light" w:hAnsi="Arial Nova Light"/>
          <w:color w:val="auto"/>
        </w:rPr>
        <w:t>.</w:t>
      </w:r>
    </w:p>
    <w:p w14:paraId="4BEF7E26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2299B85B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0725C3A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2CFFC50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49B3C531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04464903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5D30BAF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654D8ABD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57B8EFA2" w14:textId="77777777" w:rsidR="004B0ABB" w:rsidRDefault="004B0ABB" w:rsidP="004B0ABB">
      <w:pPr>
        <w:jc w:val="both"/>
        <w:rPr>
          <w:rFonts w:ascii="Arial Nova Light" w:hAnsi="Arial Nova Light"/>
          <w:color w:val="auto"/>
        </w:rPr>
      </w:pPr>
    </w:p>
    <w:p w14:paraId="1CD90724" w14:textId="6B34994E" w:rsidR="00196198" w:rsidRPr="004B0ABB" w:rsidRDefault="00DF2525" w:rsidP="004B0ABB">
      <w:pPr>
        <w:jc w:val="both"/>
        <w:rPr>
          <w:rFonts w:ascii="Arial Nova Light" w:hAnsi="Arial Nova Light"/>
          <w:color w:val="auto"/>
        </w:rPr>
      </w:pPr>
      <w:r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Avvio del programma</w:t>
      </w:r>
    </w:p>
    <w:p w14:paraId="5F491574" w14:textId="090F6160" w:rsidR="00DF2525" w:rsidRDefault="00722905" w:rsidP="007B096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D15BA6C" wp14:editId="3F9E83DD">
                <wp:simplePos x="0" y="0"/>
                <wp:positionH relativeFrom="column">
                  <wp:posOffset>54073</wp:posOffset>
                </wp:positionH>
                <wp:positionV relativeFrom="paragraph">
                  <wp:posOffset>1457960</wp:posOffset>
                </wp:positionV>
                <wp:extent cx="5851525" cy="721360"/>
                <wp:effectExtent l="0" t="0" r="0" b="2540"/>
                <wp:wrapNone/>
                <wp:docPr id="86" name="Casella di tes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1525" cy="7213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BF4651" w14:textId="77777777" w:rsidR="007B096E" w:rsidRDefault="0098338C" w:rsidP="0098338C">
                            <w:pPr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="00532C23"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cd *percorso in cui si trova la cartella contenete l’eseguibile </w:t>
                            </w:r>
                          </w:p>
                          <w:p w14:paraId="61AB0DBE" w14:textId="6446365C" w:rsidR="00532C23" w:rsidRDefault="007B096E" w:rsidP="007B096E">
                            <w:pPr>
                              <w:spacing w:after="120"/>
                              <w:ind w:left="720"/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 xml:space="preserve">    </w:t>
                            </w:r>
                            <w:r w:rsidR="00532C23" w:rsidRPr="0098338C"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del programma*</w:t>
                            </w:r>
                          </w:p>
                          <w:p w14:paraId="22CB65BB" w14:textId="2D16C4E5" w:rsidR="0098338C" w:rsidRPr="0098338C" w:rsidRDefault="0098338C">
                            <w:pP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rFonts w:ascii="JetBrains Mono" w:hAnsi="JetBrains Mono" w:cs="JetBrains Mono"/>
                                <w:color w:val="A4063E" w:themeColor="accent1"/>
                                <w:sz w:val="20"/>
                                <w:szCs w:val="16"/>
                              </w:rPr>
                              <w:t>java -jar EmotionalSongs.jar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5BA6C" id="Casella di testo 86" o:spid="_x0000_s1031" type="#_x0000_t202" style="position:absolute;left:0;text-align:left;margin-left:4.25pt;margin-top:114.8pt;width:460.75pt;height:56.8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" filled="f" stroked="f" strokeweight=".5pt">
                <v:textbox>
                  <w:txbxContent>
                    <w:p w14:paraId="3BBF4651" w14:textId="77777777" w:rsidR="007B096E" w:rsidRDefault="0098338C" w:rsidP="0098338C">
                      <w:pPr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="00532C23"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cd *percorso in cui si trova la cartella contenete l’eseguibile </w:t>
                      </w:r>
                    </w:p>
                    <w:p w14:paraId="61AB0DBE" w14:textId="6446365C" w:rsidR="00532C23" w:rsidRDefault="007B096E" w:rsidP="007B096E">
                      <w:pPr>
                        <w:spacing w:after="120"/>
                        <w:ind w:left="720"/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 xml:space="preserve">    </w:t>
                      </w:r>
                      <w:r w:rsidR="00532C23" w:rsidRPr="0098338C"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del programma*</w:t>
                      </w:r>
                    </w:p>
                    <w:p w14:paraId="22CB65BB" w14:textId="2D16C4E5" w:rsidR="0098338C" w:rsidRPr="0098338C" w:rsidRDefault="0098338C">
                      <w:pP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</w:pPr>
                      <w:r>
                        <w:rPr>
                          <w:rFonts w:ascii="JetBrains Mono" w:hAnsi="JetBrains Mono" w:cs="JetBrains Mono"/>
                          <w:color w:val="A4063E" w:themeColor="accent1"/>
                          <w:sz w:val="20"/>
                          <w:szCs w:val="16"/>
                        </w:rPr>
                        <w:t>java -jar EmotionalSongs.jar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4736" behindDoc="0" locked="0" layoutInCell="1" allowOverlap="1" wp14:anchorId="523472DB" wp14:editId="2E175C32">
            <wp:simplePos x="0" y="0"/>
            <wp:positionH relativeFrom="column">
              <wp:posOffset>41910</wp:posOffset>
            </wp:positionH>
            <wp:positionV relativeFrom="paragraph">
              <wp:posOffset>977900</wp:posOffset>
            </wp:positionV>
            <wp:extent cx="6096000" cy="1416050"/>
            <wp:effectExtent l="19050" t="19050" r="19050" b="12700"/>
            <wp:wrapSquare wrapText="bothSides"/>
            <wp:docPr id="85" name="Immagin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3"/>
                    <a:stretch/>
                  </pic:blipFill>
                  <pic:spPr bwMode="auto">
                    <a:xfrm>
                      <a:off x="0" y="0"/>
                      <a:ext cx="6096000" cy="141605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E6E7E8">
                          <a:lumMod val="25000"/>
                        </a:srgb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2525" w:rsidRPr="008A205D">
        <w:rPr>
          <w:rFonts w:ascii="Arial Nova Light" w:hAnsi="Arial Nova Light"/>
          <w:color w:val="auto"/>
        </w:rPr>
        <w:t>P</w:t>
      </w:r>
      <w:r w:rsidR="00A960D9" w:rsidRPr="008A205D">
        <w:rPr>
          <w:rFonts w:ascii="Arial Nova Light" w:hAnsi="Arial Nova Light"/>
          <w:color w:val="auto"/>
        </w:rPr>
        <w:t>e</w:t>
      </w:r>
      <w:r w:rsidR="00DF2525" w:rsidRPr="008A205D">
        <w:rPr>
          <w:rFonts w:ascii="Arial Nova Light" w:hAnsi="Arial Nova Light"/>
          <w:color w:val="auto"/>
        </w:rPr>
        <w:t>r</w:t>
      </w:r>
      <w:r w:rsidR="00A960D9" w:rsidRPr="008A205D">
        <w:rPr>
          <w:rFonts w:ascii="Arial Nova Light" w:hAnsi="Arial Nova Light"/>
          <w:color w:val="auto"/>
        </w:rPr>
        <w:t xml:space="preserve"> avviare l’applicazione</w:t>
      </w:r>
      <w:r w:rsidR="00CE25C4">
        <w:rPr>
          <w:rFonts w:ascii="Arial Nova Light" w:hAnsi="Arial Nova Light"/>
          <w:color w:val="auto"/>
        </w:rPr>
        <w:t xml:space="preserve"> sarà sufficiente cli</w:t>
      </w:r>
      <w:r w:rsidR="000A2D28">
        <w:rPr>
          <w:rFonts w:ascii="Arial Nova Light" w:hAnsi="Arial Nova Light"/>
          <w:color w:val="auto"/>
        </w:rPr>
        <w:t xml:space="preserve">ccare due volte sul file “EmotionalSongs.jar”. Se </w:t>
      </w:r>
      <w:r w:rsidR="004A3DD2">
        <w:rPr>
          <w:rFonts w:ascii="Arial Nova Light" w:hAnsi="Arial Nova Light"/>
          <w:color w:val="auto"/>
        </w:rPr>
        <w:t xml:space="preserve">non fosse possibile fare ciò o non dovesse funzionare, </w:t>
      </w:r>
      <w:r w:rsidR="0073021F">
        <w:rPr>
          <w:rFonts w:ascii="Arial Nova Light" w:hAnsi="Arial Nova Light"/>
          <w:color w:val="auto"/>
        </w:rPr>
        <w:t xml:space="preserve">basterà recarsi all’interno del prompt dei comandi </w:t>
      </w:r>
      <w:r w:rsidR="00B11BDA">
        <w:rPr>
          <w:rFonts w:ascii="Arial Nova Light" w:hAnsi="Arial Nova Light"/>
          <w:color w:val="auto"/>
        </w:rPr>
        <w:t>e digitare ciò che segue:</w:t>
      </w:r>
    </w:p>
    <w:p w14:paraId="4CA47C34" w14:textId="16E4E7C5" w:rsidR="008D21D4" w:rsidRPr="008D21D4" w:rsidRDefault="006D12EC" w:rsidP="006D12EC">
      <w:pPr>
        <w:spacing w:before="240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Comparirà quindi il menu principale dell’applicazione.</w:t>
      </w:r>
    </w:p>
    <w:p w14:paraId="4EE5851B" w14:textId="49778B2D" w:rsidR="00887949" w:rsidRDefault="00722905" w:rsidP="004A79FF">
      <w:pPr>
        <w:spacing w:before="120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31968" behindDoc="0" locked="0" layoutInCell="1" allowOverlap="1" wp14:anchorId="06F0507E" wp14:editId="7F256A0D">
            <wp:simplePos x="0" y="0"/>
            <wp:positionH relativeFrom="column">
              <wp:posOffset>33655</wp:posOffset>
            </wp:positionH>
            <wp:positionV relativeFrom="paragraph">
              <wp:posOffset>240128</wp:posOffset>
            </wp:positionV>
            <wp:extent cx="253365" cy="253365"/>
            <wp:effectExtent l="0" t="0" r="0" b="0"/>
            <wp:wrapSquare wrapText="bothSides"/>
            <wp:docPr id="70" name="Elemento grafico 70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5AAA543" wp14:editId="0A231312">
                <wp:simplePos x="0" y="0"/>
                <wp:positionH relativeFrom="column">
                  <wp:posOffset>-107950</wp:posOffset>
                </wp:positionH>
                <wp:positionV relativeFrom="paragraph">
                  <wp:posOffset>151130</wp:posOffset>
                </wp:positionV>
                <wp:extent cx="6417310" cy="958215"/>
                <wp:effectExtent l="38100" t="38100" r="116840" b="108585"/>
                <wp:wrapNone/>
                <wp:docPr id="69" name="Rettangolo con angoli arrotondati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7310" cy="95821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AB704E" w14:textId="6B1731E4" w:rsidR="00BE2D1B" w:rsidRPr="00BE2D1B" w:rsidRDefault="00BE2D1B" w:rsidP="00BE2D1B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2005FF0" w14:textId="77777777" w:rsidR="00BE2D1B" w:rsidRPr="008A205D" w:rsidRDefault="00BE2D1B" w:rsidP="00BE2D1B">
                            <w:pP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</w:pP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 xml:space="preserve">Per visualizzare correttamente i contenuti dell’applicazione, è necessario ingrandire la finestra del prompt dei comandi a </w:t>
                            </w:r>
                            <w:r w:rsidRPr="001B72CA">
                              <w:rPr>
                                <w:rFonts w:ascii="Arial Nova Light" w:hAnsi="Arial Nova Light"/>
                                <w:b/>
                                <w:bCs/>
                                <w:i/>
                                <w:iCs/>
                                <w:color w:val="161718" w:themeColor="text1"/>
                              </w:rPr>
                              <w:t>schermo intero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  <w:p w14:paraId="649BE334" w14:textId="77777777" w:rsidR="00BE2D1B" w:rsidRDefault="00BE2D1B" w:rsidP="00BE2D1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AAA543" id="Rettangolo con angoli arrotondati 69" o:spid="_x0000_s1032" style="position:absolute;margin-left:-8.5pt;margin-top:11.9pt;width:505.3pt;height:75.4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6EAB704E" w14:textId="6B1731E4" w:rsidR="00BE2D1B" w:rsidRPr="00BE2D1B" w:rsidRDefault="00BE2D1B" w:rsidP="00BE2D1B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2005FF0" w14:textId="77777777" w:rsidR="00BE2D1B" w:rsidRPr="008A205D" w:rsidRDefault="00BE2D1B" w:rsidP="00BE2D1B">
                      <w:pP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</w:pP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 xml:space="preserve">Per visualizzare correttamente i contenuti dell’applicazione, è necessario ingrandire la finestra del prompt dei comandi a </w:t>
                      </w:r>
                      <w:r w:rsidRPr="001B72CA">
                        <w:rPr>
                          <w:rFonts w:ascii="Arial Nova Light" w:hAnsi="Arial Nova Light"/>
                          <w:b/>
                          <w:bCs/>
                          <w:i/>
                          <w:iCs/>
                          <w:color w:val="161718" w:themeColor="text1"/>
                        </w:rPr>
                        <w:t>schermo intero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  <w:p w14:paraId="649BE334" w14:textId="77777777" w:rsidR="00BE2D1B" w:rsidRDefault="00BE2D1B" w:rsidP="00BE2D1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28AD188" w14:textId="27CE41F0" w:rsidR="00887949" w:rsidRDefault="00887949" w:rsidP="004A79FF">
      <w:pPr>
        <w:spacing w:before="120"/>
        <w:rPr>
          <w:color w:val="auto"/>
        </w:rPr>
      </w:pPr>
    </w:p>
    <w:p w14:paraId="5B0E3A68" w14:textId="77777777" w:rsidR="00887949" w:rsidRDefault="00887949" w:rsidP="004A79FF">
      <w:pPr>
        <w:spacing w:before="120"/>
        <w:rPr>
          <w:color w:val="auto"/>
        </w:rPr>
      </w:pPr>
    </w:p>
    <w:p w14:paraId="762951CE" w14:textId="77777777" w:rsidR="00887949" w:rsidRDefault="00887949" w:rsidP="004A79FF">
      <w:pPr>
        <w:spacing w:before="120"/>
        <w:rPr>
          <w:color w:val="auto"/>
        </w:rPr>
      </w:pPr>
    </w:p>
    <w:p w14:paraId="6FB667EA" w14:textId="77777777" w:rsidR="00887949" w:rsidRDefault="00887949" w:rsidP="004A79FF">
      <w:pPr>
        <w:spacing w:before="120"/>
        <w:rPr>
          <w:color w:val="auto"/>
        </w:rPr>
      </w:pPr>
    </w:p>
    <w:p w14:paraId="72A01AF4" w14:textId="6D52255C" w:rsidR="00FF3BC2" w:rsidRDefault="00FF3BC2" w:rsidP="00D11810">
      <w:pPr>
        <w:rPr>
          <w:color w:val="auto"/>
        </w:rPr>
      </w:pPr>
    </w:p>
    <w:p w14:paraId="44C9C915" w14:textId="3544B9EE" w:rsidR="006D12EC" w:rsidRDefault="006D12EC" w:rsidP="00D11810">
      <w:pPr>
        <w:rPr>
          <w:color w:val="auto"/>
        </w:rPr>
      </w:pPr>
    </w:p>
    <w:p w14:paraId="00936053" w14:textId="39D846A1" w:rsidR="006D12EC" w:rsidRDefault="006D12EC" w:rsidP="00D11810">
      <w:pPr>
        <w:rPr>
          <w:color w:val="auto"/>
        </w:rPr>
      </w:pPr>
    </w:p>
    <w:p w14:paraId="11E96AD2" w14:textId="65A8481C" w:rsidR="006D12EC" w:rsidRDefault="006D12EC" w:rsidP="00D11810">
      <w:pPr>
        <w:rPr>
          <w:color w:val="auto"/>
        </w:rPr>
      </w:pPr>
    </w:p>
    <w:p w14:paraId="052796E5" w14:textId="77777777" w:rsidR="006D12EC" w:rsidRDefault="006D12EC" w:rsidP="00D11810">
      <w:pPr>
        <w:rPr>
          <w:color w:val="auto"/>
        </w:rPr>
      </w:pPr>
    </w:p>
    <w:p w14:paraId="2820EF37" w14:textId="77777777" w:rsidR="006D12EC" w:rsidRDefault="006D12EC" w:rsidP="00D11810">
      <w:pPr>
        <w:rPr>
          <w:color w:val="auto"/>
        </w:rPr>
      </w:pPr>
    </w:p>
    <w:p w14:paraId="323B9DC1" w14:textId="77777777" w:rsidR="006D12EC" w:rsidRDefault="006D12EC" w:rsidP="00D11810">
      <w:pPr>
        <w:rPr>
          <w:color w:val="auto"/>
        </w:rPr>
      </w:pPr>
    </w:p>
    <w:p w14:paraId="3F9043A3" w14:textId="77777777" w:rsidR="006D12EC" w:rsidRDefault="006D12EC" w:rsidP="00D11810">
      <w:pPr>
        <w:rPr>
          <w:color w:val="auto"/>
        </w:rPr>
      </w:pPr>
    </w:p>
    <w:p w14:paraId="66B9F270" w14:textId="77777777" w:rsidR="006D12EC" w:rsidRDefault="006D12EC" w:rsidP="00D11810">
      <w:pPr>
        <w:rPr>
          <w:color w:val="auto"/>
        </w:rPr>
      </w:pPr>
    </w:p>
    <w:p w14:paraId="5AD02F3C" w14:textId="77777777" w:rsidR="006D12EC" w:rsidRDefault="006D12EC" w:rsidP="00D11810">
      <w:pPr>
        <w:rPr>
          <w:color w:val="auto"/>
        </w:rPr>
      </w:pPr>
    </w:p>
    <w:p w14:paraId="45E62A2F" w14:textId="77777777" w:rsidR="006D12EC" w:rsidRDefault="006D12EC" w:rsidP="00D11810">
      <w:pPr>
        <w:rPr>
          <w:color w:val="auto"/>
        </w:rPr>
      </w:pPr>
    </w:p>
    <w:p w14:paraId="07658E6E" w14:textId="77777777" w:rsidR="006D12EC" w:rsidRDefault="006D12EC" w:rsidP="00D11810">
      <w:pPr>
        <w:rPr>
          <w:color w:val="auto"/>
        </w:rPr>
      </w:pPr>
    </w:p>
    <w:p w14:paraId="0283BF8A" w14:textId="77777777" w:rsidR="006D12EC" w:rsidRDefault="006D12EC" w:rsidP="00D11810">
      <w:pPr>
        <w:rPr>
          <w:color w:val="auto"/>
        </w:rPr>
      </w:pPr>
    </w:p>
    <w:p w14:paraId="27A8B729" w14:textId="77777777" w:rsidR="006D12EC" w:rsidRDefault="006D12EC" w:rsidP="00D11810">
      <w:pPr>
        <w:rPr>
          <w:color w:val="auto"/>
        </w:rPr>
      </w:pPr>
    </w:p>
    <w:p w14:paraId="7BC3B095" w14:textId="77777777" w:rsidR="006D12EC" w:rsidRDefault="006D12EC" w:rsidP="00D11810">
      <w:pPr>
        <w:rPr>
          <w:color w:val="auto"/>
        </w:rPr>
      </w:pPr>
    </w:p>
    <w:p w14:paraId="289DBDD7" w14:textId="77777777" w:rsidR="006D12EC" w:rsidRDefault="006D12EC" w:rsidP="00D11810">
      <w:pPr>
        <w:rPr>
          <w:color w:val="auto"/>
        </w:rPr>
      </w:pPr>
    </w:p>
    <w:p w14:paraId="047BDE7B" w14:textId="77777777" w:rsidR="006D12EC" w:rsidRDefault="006D12EC" w:rsidP="00D11810">
      <w:pPr>
        <w:rPr>
          <w:color w:val="auto"/>
        </w:rPr>
      </w:pPr>
    </w:p>
    <w:p w14:paraId="2E987E70" w14:textId="77777777" w:rsidR="006D12EC" w:rsidRDefault="006D12EC" w:rsidP="00D11810">
      <w:pPr>
        <w:rPr>
          <w:color w:val="auto"/>
        </w:rPr>
      </w:pPr>
    </w:p>
    <w:p w14:paraId="07027C9C" w14:textId="77777777" w:rsidR="006D12EC" w:rsidRDefault="006D12EC" w:rsidP="00D11810">
      <w:pPr>
        <w:rPr>
          <w:color w:val="auto"/>
        </w:rPr>
      </w:pPr>
    </w:p>
    <w:p w14:paraId="0DD27071" w14:textId="7B571A9C" w:rsidR="00D11810" w:rsidRDefault="00D15371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Esecuzione ed uso</w:t>
      </w:r>
    </w:p>
    <w:p w14:paraId="5E71089B" w14:textId="50CA80A5" w:rsidR="009B1AF6" w:rsidRPr="009B1AF6" w:rsidRDefault="007B343A" w:rsidP="007B343A">
      <w:pPr>
        <w:spacing w:before="240"/>
        <w:rPr>
          <w:rFonts w:asciiTheme="majorHAnsi" w:hAnsiTheme="majorHAnsi"/>
          <w:b/>
          <w:bCs/>
          <w:color w:val="auto"/>
        </w:rPr>
      </w:pPr>
      <w:r w:rsidRPr="00921C22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A45C108" wp14:editId="03B6265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7140" cy="0"/>
                <wp:effectExtent l="0" t="0" r="0" b="0"/>
                <wp:wrapNone/>
                <wp:docPr id="23" name="Connettore dirit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4A67C2A" id="Connettore diritto 23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8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" strokecolor="#a4063e [3204]" strokeweight="1.5pt"/>
            </w:pict>
          </mc:Fallback>
        </mc:AlternateContent>
      </w:r>
      <w:r w:rsidR="009B1AF6" w:rsidRPr="00921C22">
        <w:rPr>
          <w:rFonts w:asciiTheme="majorHAnsi" w:hAnsiTheme="majorHAnsi"/>
          <w:b/>
          <w:bCs/>
          <w:color w:val="A4063E" w:themeColor="accent1"/>
          <w:sz w:val="36"/>
          <w:szCs w:val="28"/>
        </w:rPr>
        <w:t>Il menu principale</w:t>
      </w:r>
    </w:p>
    <w:p w14:paraId="763C0ABD" w14:textId="409349F5" w:rsidR="009C44A6" w:rsidRPr="008A205D" w:rsidRDefault="009C44A6" w:rsidP="00A73033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Il </w:t>
      </w:r>
      <w:r w:rsidR="0071084F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è costituito da nove voci numerate. Esso permette di muoversi all’interno dell’applicazione e di accedere alle sue funzionalità.</w:t>
      </w:r>
    </w:p>
    <w:p w14:paraId="08F2AA04" w14:textId="6F8B607D" w:rsidR="00A73033" w:rsidRPr="008A205D" w:rsidRDefault="009D3104" w:rsidP="00A73033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9616" behindDoc="0" locked="0" layoutInCell="1" allowOverlap="1" wp14:anchorId="241DC638" wp14:editId="4B5428E0">
            <wp:simplePos x="0" y="0"/>
            <wp:positionH relativeFrom="column">
              <wp:posOffset>33655</wp:posOffset>
            </wp:positionH>
            <wp:positionV relativeFrom="paragraph">
              <wp:posOffset>816757</wp:posOffset>
            </wp:positionV>
            <wp:extent cx="6092190" cy="2324735"/>
            <wp:effectExtent l="38100" t="38100" r="41910" b="37465"/>
            <wp:wrapSquare wrapText="bothSides"/>
            <wp:docPr id="80" name="Immagin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90" cy="23247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4A6" w:rsidRPr="008A205D">
        <w:rPr>
          <w:rFonts w:ascii="Arial Nova Light" w:hAnsi="Arial Nova Light"/>
          <w:color w:val="auto"/>
        </w:rPr>
        <w:t xml:space="preserve">All’avvio del programma si potrà scegliere quale voce selezionare digitando il numero corrispondente nell’apposita sezione </w:t>
      </w:r>
      <w:r w:rsidR="00A73033" w:rsidRPr="008A205D">
        <w:rPr>
          <w:rFonts w:ascii="Arial Nova Light" w:hAnsi="Arial Nova Light"/>
          <w:i/>
          <w:iCs/>
          <w:color w:val="auto"/>
        </w:rPr>
        <w:t>“</w:t>
      </w:r>
      <w:r w:rsidR="009C44A6" w:rsidRPr="008A205D">
        <w:rPr>
          <w:rFonts w:ascii="Arial Nova Light" w:hAnsi="Arial Nova Light"/>
          <w:i/>
          <w:iCs/>
          <w:color w:val="auto"/>
        </w:rPr>
        <w:t>Risposta</w:t>
      </w:r>
      <w:r w:rsidR="00A73033" w:rsidRPr="008A205D">
        <w:rPr>
          <w:rFonts w:ascii="Arial Nova Light" w:hAnsi="Arial Nova Light"/>
          <w:i/>
          <w:iCs/>
          <w:color w:val="auto"/>
        </w:rPr>
        <w:t>”</w:t>
      </w:r>
      <w:r w:rsidR="009C44A6" w:rsidRPr="008A205D">
        <w:rPr>
          <w:rFonts w:ascii="Arial Nova Light" w:hAnsi="Arial Nova Light"/>
          <w:color w:val="auto"/>
        </w:rPr>
        <w:t xml:space="preserve"> e premendo il tasto Invio.</w:t>
      </w:r>
    </w:p>
    <w:p w14:paraId="3CBC8ADE" w14:textId="77777777" w:rsidR="003B5CFA" w:rsidRDefault="003B5CFA" w:rsidP="008F49E1">
      <w:pPr>
        <w:rPr>
          <w:color w:val="auto"/>
        </w:rPr>
      </w:pPr>
    </w:p>
    <w:p w14:paraId="144D1B99" w14:textId="77777777" w:rsidR="005E0277" w:rsidRDefault="005E0277" w:rsidP="008F49E1">
      <w:pPr>
        <w:rPr>
          <w:color w:val="auto"/>
        </w:rPr>
      </w:pPr>
    </w:p>
    <w:p w14:paraId="2CCE5B1B" w14:textId="79277DA5" w:rsidR="003B5CFA" w:rsidRDefault="003B5CFA" w:rsidP="008F49E1">
      <w:pPr>
        <w:rPr>
          <w:color w:val="auto"/>
        </w:rPr>
      </w:pPr>
    </w:p>
    <w:p w14:paraId="5C88C95C" w14:textId="7D430143" w:rsidR="00921C22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1 – Login/logout</w:t>
      </w:r>
    </w:p>
    <w:p w14:paraId="3F3A6297" w14:textId="65CD6CB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 caso in cui si possieda già un account e si desideri accedere a esso, è necessario selezionale la voce (1).</w:t>
      </w:r>
    </w:p>
    <w:p w14:paraId="3DE521A8" w14:textId="6AE4F70F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procedere con l’autenticazione basterà inserire e-mail e password.</w:t>
      </w:r>
    </w:p>
    <w:p w14:paraId="1A490BF7" w14:textId="19A7AE5A" w:rsidR="006A1720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 l’inserimento è corretto verrà indicato che l’accesso è avvenuto con successo.</w:t>
      </w:r>
    </w:p>
    <w:p w14:paraId="5D06E578" w14:textId="64BA133C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0640" behindDoc="0" locked="0" layoutInCell="1" allowOverlap="1" wp14:anchorId="2B2CDD43" wp14:editId="105BBA51">
            <wp:simplePos x="0" y="0"/>
            <wp:positionH relativeFrom="column">
              <wp:posOffset>1614805</wp:posOffset>
            </wp:positionH>
            <wp:positionV relativeFrom="paragraph">
              <wp:posOffset>119673</wp:posOffset>
            </wp:positionV>
            <wp:extent cx="3034665" cy="453390"/>
            <wp:effectExtent l="38100" t="38100" r="32385" b="41910"/>
            <wp:wrapSquare wrapText="bothSides"/>
            <wp:docPr id="81" name="Immagin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9" t="8265" r="2097" b="10396"/>
                    <a:stretch/>
                  </pic:blipFill>
                  <pic:spPr bwMode="auto">
                    <a:xfrm>
                      <a:off x="0" y="0"/>
                      <a:ext cx="3034665" cy="4533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480C" w14:textId="77777777" w:rsidR="00A7551D" w:rsidRDefault="00A7551D" w:rsidP="005C0B1E">
      <w:pPr>
        <w:spacing w:before="120"/>
        <w:jc w:val="both"/>
        <w:rPr>
          <w:rFonts w:ascii="Arial Nova Light" w:hAnsi="Arial Nova Light"/>
          <w:color w:val="auto"/>
        </w:rPr>
      </w:pPr>
    </w:p>
    <w:p w14:paraId="74B917B4" w14:textId="177C8C43" w:rsidR="0086252E" w:rsidRPr="00BE1E26" w:rsidRDefault="00FD6FA9" w:rsidP="005C0B1E">
      <w:pPr>
        <w:spacing w:before="120"/>
        <w:jc w:val="both"/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61664" behindDoc="0" locked="0" layoutInCell="1" allowOverlap="1" wp14:anchorId="18188C08" wp14:editId="34D2AFF7">
            <wp:simplePos x="0" y="0"/>
            <wp:positionH relativeFrom="column">
              <wp:posOffset>3186430</wp:posOffset>
            </wp:positionH>
            <wp:positionV relativeFrom="paragraph">
              <wp:posOffset>877228</wp:posOffset>
            </wp:positionV>
            <wp:extent cx="3034665" cy="561975"/>
            <wp:effectExtent l="38100" t="38100" r="32385" b="47625"/>
            <wp:wrapSquare wrapText="bothSides"/>
            <wp:docPr id="82" name="Immagin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65" cy="5619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0277">
        <w:rPr>
          <w:noProof/>
          <w:color w:val="auto"/>
        </w:rPr>
        <w:drawing>
          <wp:anchor distT="0" distB="0" distL="114300" distR="114300" simplePos="0" relativeHeight="251762688" behindDoc="0" locked="0" layoutInCell="1" allowOverlap="1" wp14:anchorId="352ABC48" wp14:editId="2B047434">
            <wp:simplePos x="0" y="0"/>
            <wp:positionH relativeFrom="column">
              <wp:posOffset>31115</wp:posOffset>
            </wp:positionH>
            <wp:positionV relativeFrom="paragraph">
              <wp:posOffset>878547</wp:posOffset>
            </wp:positionV>
            <wp:extent cx="3034030" cy="547370"/>
            <wp:effectExtent l="38100" t="38100" r="44450" b="33020"/>
            <wp:wrapSquare wrapText="bothSides"/>
            <wp:docPr id="83" name="Immagin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43" b="12400"/>
                    <a:stretch/>
                  </pic:blipFill>
                  <pic:spPr bwMode="auto">
                    <a:xfrm>
                      <a:off x="0" y="0"/>
                      <a:ext cx="3034030" cy="54737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1720" w:rsidRPr="008A205D">
        <w:rPr>
          <w:rFonts w:ascii="Arial Nova Light" w:hAnsi="Arial Nova Light"/>
          <w:color w:val="auto"/>
        </w:rPr>
        <w:t>In caso contrario verrà indicato che le credenziali inserire non sono corrette e sarà necessario riprovare.</w:t>
      </w:r>
    </w:p>
    <w:p w14:paraId="10E02535" w14:textId="3330ACDA" w:rsidR="00894900" w:rsidRDefault="00894900" w:rsidP="006A1720">
      <w:pPr>
        <w:spacing w:before="120"/>
        <w:jc w:val="both"/>
        <w:rPr>
          <w:rFonts w:ascii="Arial Nova Light" w:hAnsi="Arial Nova Light"/>
          <w:color w:val="auto"/>
        </w:rPr>
      </w:pPr>
    </w:p>
    <w:p w14:paraId="78E35B3C" w14:textId="37CAB204" w:rsidR="005E0277" w:rsidRPr="008A205D" w:rsidRDefault="006A1720" w:rsidP="006A1720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lastRenderedPageBreak/>
        <w:t>Se si è già connessi al proprio</w:t>
      </w:r>
      <w:r w:rsidR="00894900">
        <w:rPr>
          <w:rFonts w:ascii="Arial Nova Light" w:hAnsi="Arial Nova Light"/>
          <w:color w:val="auto"/>
        </w:rPr>
        <w:t xml:space="preserve"> </w:t>
      </w:r>
      <w:r w:rsidRPr="008A205D">
        <w:rPr>
          <w:rFonts w:ascii="Arial Nova Light" w:hAnsi="Arial Nova Light"/>
          <w:color w:val="auto"/>
        </w:rPr>
        <w:t>account</w:t>
      </w:r>
      <w:r w:rsidR="00D01453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questa sezione permette di effettuare il logout. </w:t>
      </w:r>
    </w:p>
    <w:p w14:paraId="2519E628" w14:textId="387B56B1" w:rsidR="006A1720" w:rsidRPr="008A205D" w:rsidRDefault="006A1720" w:rsidP="00331792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L’applicazione rileva infatti automaticamente la presenza di una sessione aperta e chiede se si </w:t>
      </w:r>
      <w:r w:rsidR="00964BEB">
        <w:rPr>
          <w:rFonts w:ascii="Arial Nova Light" w:hAnsi="Arial Nova Light"/>
          <w:color w:val="auto"/>
        </w:rPr>
        <w:t>desidera</w:t>
      </w:r>
      <w:r w:rsidRPr="008A205D">
        <w:rPr>
          <w:rFonts w:ascii="Arial Nova Light" w:hAnsi="Arial Nova Light"/>
          <w:color w:val="auto"/>
        </w:rPr>
        <w:t xml:space="preserve"> uscire dal proprio account. In caso affermativo basterà digitare </w:t>
      </w:r>
      <w:r w:rsidR="00331792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 xml:space="preserve">“y”, altrimenti </w:t>
      </w:r>
      <w:r w:rsidR="0074294E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>“n” se si vuole proseguire con la sessione corrente.</w:t>
      </w:r>
    </w:p>
    <w:p w14:paraId="181B3CF5" w14:textId="23EDF7E7" w:rsidR="00CA1EA6" w:rsidRPr="006A1720" w:rsidRDefault="00421B5E" w:rsidP="006A1720">
      <w:pPr>
        <w:spacing w:before="120"/>
        <w:jc w:val="both"/>
        <w:rPr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63712" behindDoc="1" locked="0" layoutInCell="1" allowOverlap="1" wp14:anchorId="559362ED" wp14:editId="4FA4D033">
            <wp:simplePos x="0" y="0"/>
            <wp:positionH relativeFrom="column">
              <wp:posOffset>1369060</wp:posOffset>
            </wp:positionH>
            <wp:positionV relativeFrom="paragraph">
              <wp:posOffset>74295</wp:posOffset>
            </wp:positionV>
            <wp:extent cx="3248660" cy="1160145"/>
            <wp:effectExtent l="38100" t="38100" r="46990" b="40005"/>
            <wp:wrapSquare wrapText="bothSides"/>
            <wp:docPr id="84" name="Immagine 8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magine 84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116014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1EA6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3F41F7B0" w14:textId="61BCD2C0" w:rsidR="008F49E1" w:rsidRDefault="008F49E1" w:rsidP="00921C22">
      <w:pPr>
        <w:spacing w:before="120"/>
        <w:rPr>
          <w:color w:val="auto"/>
        </w:rPr>
      </w:pPr>
    </w:p>
    <w:p w14:paraId="07022D04" w14:textId="77777777" w:rsidR="008F49E1" w:rsidRDefault="008F49E1" w:rsidP="008F49E1">
      <w:pPr>
        <w:rPr>
          <w:color w:val="auto"/>
        </w:rPr>
      </w:pPr>
    </w:p>
    <w:p w14:paraId="5ECEB239" w14:textId="77777777" w:rsidR="003B5CFA" w:rsidRDefault="003B5CFA" w:rsidP="008F49E1">
      <w:pPr>
        <w:rPr>
          <w:color w:val="auto"/>
        </w:rPr>
      </w:pPr>
    </w:p>
    <w:p w14:paraId="7B77C8B8" w14:textId="77777777" w:rsidR="003B5CFA" w:rsidRDefault="003B5CFA" w:rsidP="008F49E1">
      <w:pPr>
        <w:rPr>
          <w:color w:val="auto"/>
        </w:rPr>
      </w:pPr>
    </w:p>
    <w:p w14:paraId="48FE88C2" w14:textId="77777777" w:rsidR="00CA1EA6" w:rsidRDefault="00CA1EA6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1F3418B" w14:textId="48F06279" w:rsidR="004B6F48" w:rsidRPr="008F49E1" w:rsidRDefault="004B6F4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2 – Registrazione</w:t>
      </w:r>
    </w:p>
    <w:p w14:paraId="03D4C01C" w14:textId="1EF04AB6" w:rsidR="00403525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voce Registrazione permette di creare un account, in modo da poter accedere alle aree riservate dall’app. </w:t>
      </w:r>
    </w:p>
    <w:p w14:paraId="5D3F0CEE" w14:textId="49831C8A" w:rsidR="00072633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 account è necessario inserire nome, cognome, codice fiscale e indirizzo e-mail. Viene poi fornita la possibilità di inserire la password che si desidera o, alternativamente, di generarne una casuale. Nel secondo caso </w:t>
      </w:r>
      <w:r w:rsidRPr="002B6DCB">
        <w:rPr>
          <w:rFonts w:ascii="Arial Nova Light" w:hAnsi="Arial Nova Light"/>
          <w:b/>
          <w:bCs/>
          <w:color w:val="auto"/>
        </w:rPr>
        <w:t>è consigliato annotare la password</w:t>
      </w:r>
      <w:r w:rsidRPr="008A205D">
        <w:rPr>
          <w:rFonts w:ascii="Arial Nova Light" w:hAnsi="Arial Nova Light"/>
          <w:color w:val="auto"/>
        </w:rPr>
        <w:t xml:space="preserve">, in quanto non sarà possibile recuperarla successivamente. </w:t>
      </w:r>
    </w:p>
    <w:p w14:paraId="1D05F91F" w14:textId="77777777" w:rsidR="00F36E07" w:rsidRPr="008A205D" w:rsidRDefault="00F36E07" w:rsidP="0074294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dell’operazione comparirà una box che indica che l’accesso è stato eseguito con successo. </w:t>
      </w:r>
    </w:p>
    <w:p w14:paraId="0932CDBE" w14:textId="48E4C50F" w:rsidR="00F36E07" w:rsidRPr="00F36E07" w:rsidRDefault="00FE3D6D" w:rsidP="00F36E07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5C942CCC" wp14:editId="21FAE9A9">
            <wp:simplePos x="0" y="0"/>
            <wp:positionH relativeFrom="column">
              <wp:posOffset>1134745</wp:posOffset>
            </wp:positionH>
            <wp:positionV relativeFrom="paragraph">
              <wp:posOffset>157480</wp:posOffset>
            </wp:positionV>
            <wp:extent cx="4062730" cy="650875"/>
            <wp:effectExtent l="38100" t="38100" r="33020" b="34925"/>
            <wp:wrapSquare wrapText="bothSides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8"/>
                    <a:stretch/>
                  </pic:blipFill>
                  <pic:spPr bwMode="auto">
                    <a:xfrm>
                      <a:off x="0" y="0"/>
                      <a:ext cx="4062730" cy="65087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7D0B9D54" w14:textId="77777777" w:rsidR="00F36E07" w:rsidRPr="00F36E07" w:rsidRDefault="00F36E07" w:rsidP="00F36E07">
      <w:pPr>
        <w:spacing w:before="120"/>
        <w:rPr>
          <w:color w:val="auto"/>
        </w:rPr>
      </w:pPr>
      <w:r w:rsidRPr="00F36E07">
        <w:rPr>
          <w:color w:val="auto"/>
        </w:rPr>
        <w:t xml:space="preserve"> </w:t>
      </w:r>
    </w:p>
    <w:p w14:paraId="419F9F45" w14:textId="77777777" w:rsidR="00F36E07" w:rsidRPr="00F36E07" w:rsidRDefault="00F36E07" w:rsidP="00F36E07">
      <w:pPr>
        <w:spacing w:before="120"/>
        <w:rPr>
          <w:color w:val="auto"/>
        </w:rPr>
      </w:pPr>
    </w:p>
    <w:p w14:paraId="00B249AA" w14:textId="0EF093F2" w:rsidR="008F49E1" w:rsidRPr="008A205D" w:rsidRDefault="00F36E07" w:rsidP="00421B5E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Una volta che l’utente si è registrato ricomparirà il </w:t>
      </w:r>
      <w:r w:rsidR="00AE2B8C" w:rsidRPr="008A205D">
        <w:rPr>
          <w:rFonts w:ascii="Arial Nova Light" w:hAnsi="Arial Nova Light"/>
          <w:color w:val="auto"/>
        </w:rPr>
        <w:t>menu</w:t>
      </w:r>
      <w:r w:rsidRPr="008A205D">
        <w:rPr>
          <w:rFonts w:ascii="Arial Nova Light" w:hAnsi="Arial Nova Light"/>
          <w:color w:val="auto"/>
        </w:rPr>
        <w:t xml:space="preserve"> principale corredato dall’indicazione che la sessione è aperta. Essa persiste fino a che non si decide di effettuare il logout.</w:t>
      </w:r>
    </w:p>
    <w:p w14:paraId="168EF4E5" w14:textId="46C562B5" w:rsidR="008F49E1" w:rsidRDefault="00403525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D843133" wp14:editId="0A427A55">
            <wp:simplePos x="0" y="0"/>
            <wp:positionH relativeFrom="column">
              <wp:posOffset>1605626</wp:posOffset>
            </wp:positionH>
            <wp:positionV relativeFrom="paragraph">
              <wp:posOffset>172085</wp:posOffset>
            </wp:positionV>
            <wp:extent cx="2903220" cy="575310"/>
            <wp:effectExtent l="38100" t="38100" r="30480" b="34290"/>
            <wp:wrapSquare wrapText="bothSides"/>
            <wp:docPr id="30" name="Immagine 3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5753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2633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1626EEF9" w14:textId="75E7556E" w:rsidR="003B5CFA" w:rsidRDefault="003B5CFA" w:rsidP="008F49E1">
      <w:pPr>
        <w:rPr>
          <w:color w:val="auto"/>
        </w:rPr>
      </w:pPr>
    </w:p>
    <w:p w14:paraId="20870FCC" w14:textId="77777777" w:rsidR="003B5CFA" w:rsidRDefault="003B5CFA" w:rsidP="008F49E1">
      <w:pPr>
        <w:rPr>
          <w:color w:val="auto"/>
        </w:rPr>
      </w:pPr>
    </w:p>
    <w:p w14:paraId="6C4AA790" w14:textId="77777777" w:rsidR="00072633" w:rsidRDefault="00072633" w:rsidP="008F49E1">
      <w:pPr>
        <w:rPr>
          <w:color w:val="auto"/>
        </w:rPr>
      </w:pPr>
    </w:p>
    <w:p w14:paraId="50DC12D0" w14:textId="77777777" w:rsidR="00072633" w:rsidRDefault="00072633" w:rsidP="008F49E1">
      <w:pPr>
        <w:rPr>
          <w:color w:val="auto"/>
        </w:rPr>
      </w:pPr>
    </w:p>
    <w:p w14:paraId="71CE1873" w14:textId="77777777" w:rsidR="00072633" w:rsidRDefault="00072633" w:rsidP="008F49E1">
      <w:pPr>
        <w:rPr>
          <w:color w:val="auto"/>
        </w:rPr>
      </w:pPr>
    </w:p>
    <w:p w14:paraId="2F792412" w14:textId="7F7258DF" w:rsidR="001B281C" w:rsidRPr="008F49E1" w:rsidRDefault="00332402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3</w:t>
      </w:r>
      <w:r w:rsidR="001B281C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Ricerca un brano</w:t>
      </w:r>
    </w:p>
    <w:p w14:paraId="55698554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accessibile anche a coloro che non sono registrati, sarà possibile ricercare un brano tra tutti quelli presenti all’interno dell’applicazione.</w:t>
      </w:r>
    </w:p>
    <w:p w14:paraId="4C2CC999" w14:textId="77777777" w:rsidR="001B281C" w:rsidRPr="008A205D" w:rsidRDefault="001B281C" w:rsidP="001B281C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Successivamente, avrete la possibilità di scegliere tra due metodi di ricerca:</w:t>
      </w:r>
    </w:p>
    <w:p w14:paraId="6D3EC381" w14:textId="77777777" w:rsidR="001B281C" w:rsidRDefault="001B281C" w:rsidP="001B281C">
      <w:pPr>
        <w:pStyle w:val="Paragrafoelenco"/>
        <w:numPr>
          <w:ilvl w:val="0"/>
          <w:numId w:val="12"/>
        </w:numPr>
        <w:spacing w:before="120"/>
        <w:ind w:left="714" w:hanging="357"/>
        <w:contextualSpacing w:val="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titolo</w:t>
      </w:r>
      <w:r w:rsidRPr="008A205D">
        <w:rPr>
          <w:rFonts w:ascii="Arial Nova Light" w:hAnsi="Arial Nova Light"/>
          <w:color w:val="auto"/>
        </w:rPr>
        <w:t>: all’interno di questa sezione potrete digitare una sequenza di caratteri; verrà quindi visualizzata una lista di tutti i brani che contengono all’interno del titolo ciò che è stato ricercato.</w:t>
      </w:r>
    </w:p>
    <w:p w14:paraId="49EE8BCF" w14:textId="77777777" w:rsidR="00332402" w:rsidRPr="00332402" w:rsidRDefault="00332402" w:rsidP="00332402">
      <w:pPr>
        <w:pStyle w:val="Paragrafoelenco"/>
        <w:ind w:left="714"/>
        <w:contextualSpacing w:val="0"/>
        <w:jc w:val="both"/>
        <w:rPr>
          <w:rFonts w:ascii="Arial Nova Light" w:hAnsi="Arial Nova Light"/>
          <w:color w:val="auto"/>
          <w:sz w:val="18"/>
          <w:szCs w:val="14"/>
        </w:rPr>
      </w:pPr>
    </w:p>
    <w:p w14:paraId="1BDF0C4C" w14:textId="77777777" w:rsidR="001B281C" w:rsidRPr="008A205D" w:rsidRDefault="001B281C" w:rsidP="001B281C">
      <w:pPr>
        <w:pStyle w:val="Paragrafoelenco"/>
        <w:numPr>
          <w:ilvl w:val="0"/>
          <w:numId w:val="12"/>
        </w:numPr>
        <w:spacing w:before="120"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b/>
          <w:bCs/>
          <w:color w:val="auto"/>
        </w:rPr>
        <w:t>Ricerca per autore ed anno</w:t>
      </w:r>
      <w:r w:rsidRPr="008A205D">
        <w:rPr>
          <w:rFonts w:ascii="Arial Nova Light" w:hAnsi="Arial Nova Light"/>
          <w:color w:val="auto"/>
        </w:rPr>
        <w:t>: all’interno di questa sezione vi sarà richiesto di digitare in primo luogo il nome di un autore e in secondo luogo un anno; verrà visualizzata una lista contenente tutti i brani il cui autore ed anno di pubblicazione corrispondono alla ricerca effettuata.</w:t>
      </w:r>
    </w:p>
    <w:p w14:paraId="56E790C1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26A76B6" wp14:editId="510862E9">
            <wp:simplePos x="0" y="0"/>
            <wp:positionH relativeFrom="column">
              <wp:posOffset>1504950</wp:posOffset>
            </wp:positionH>
            <wp:positionV relativeFrom="paragraph">
              <wp:posOffset>92421</wp:posOffset>
            </wp:positionV>
            <wp:extent cx="3167380" cy="725805"/>
            <wp:effectExtent l="38100" t="38100" r="33020" b="36195"/>
            <wp:wrapSquare wrapText="bothSides"/>
            <wp:docPr id="33" name="Immagine 3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72580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93174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1DAF3D9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57C9BB53" w14:textId="22A8EE5B" w:rsidR="001B281C" w:rsidRDefault="00332402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  <w:r>
        <w:rPr>
          <w:noProof/>
          <w:color w:val="auto"/>
        </w:rPr>
        <w:drawing>
          <wp:anchor distT="0" distB="0" distL="114300" distR="114300" simplePos="0" relativeHeight="251745280" behindDoc="0" locked="0" layoutInCell="1" allowOverlap="1" wp14:anchorId="1EA0F691" wp14:editId="69589949">
            <wp:simplePos x="0" y="0"/>
            <wp:positionH relativeFrom="column">
              <wp:posOffset>124460</wp:posOffset>
            </wp:positionH>
            <wp:positionV relativeFrom="paragraph">
              <wp:posOffset>261348</wp:posOffset>
            </wp:positionV>
            <wp:extent cx="254000" cy="254000"/>
            <wp:effectExtent l="0" t="0" r="0" b="0"/>
            <wp:wrapSquare wrapText="bothSides"/>
            <wp:docPr id="73" name="Elemento grafico 73" descr="Informazioni con riempimento a tinta un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lemento grafico 70" descr="Informazioni con riempimento a tinta unit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color w:val="auto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6CE4945" wp14:editId="1DB70F59">
                <wp:simplePos x="0" y="0"/>
                <wp:positionH relativeFrom="column">
                  <wp:posOffset>0</wp:posOffset>
                </wp:positionH>
                <wp:positionV relativeFrom="paragraph">
                  <wp:posOffset>156556</wp:posOffset>
                </wp:positionV>
                <wp:extent cx="6410960" cy="1188720"/>
                <wp:effectExtent l="38100" t="38100" r="123190" b="106680"/>
                <wp:wrapNone/>
                <wp:docPr id="71" name="Rettangolo con angoli arrotondat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0960" cy="11887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5B97D" w14:textId="77777777" w:rsidR="001B281C" w:rsidRPr="00BE2D1B" w:rsidRDefault="001B281C" w:rsidP="001B281C">
                            <w:pPr>
                              <w:spacing w:before="20"/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</w:pP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 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</w:rPr>
                              <w:t xml:space="preserve">  </w:t>
                            </w:r>
                            <w:r w:rsidRPr="00BE2D1B">
                              <w:rPr>
                                <w:rFonts w:cstheme="minorHAnsi"/>
                                <w:b/>
                                <w:bCs/>
                                <w:color w:val="A4063E" w:themeColor="accent1"/>
                                <w:sz w:val="30"/>
                                <w:szCs w:val="30"/>
                                <w:u w:val="single"/>
                              </w:rPr>
                              <w:t>NOTA</w:t>
                            </w:r>
                          </w:p>
                          <w:p w14:paraId="4949CE38" w14:textId="77777777" w:rsidR="001B281C" w:rsidRPr="008A205D" w:rsidRDefault="001B281C" w:rsidP="001B281C">
                            <w:pPr>
                              <w:rPr>
                                <w:color w:val="161718" w:themeColor="text1"/>
                              </w:rPr>
                            </w:pPr>
                            <w:r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N</w:t>
                            </w:r>
                            <w:r w:rsidRPr="008A205D">
                              <w:rPr>
                                <w:rFonts w:ascii="Arial Nova Light" w:hAnsi="Arial Nova Light"/>
                                <w:i/>
                                <w:iCs/>
                                <w:color w:val="161718" w:themeColor="text1"/>
                              </w:rPr>
                              <w:t>el caso in cui la lista risultante contenga più di 50 brani, verrà richiesto se si vuole procedere con la visione delle pagine seguenti digitando “yes”/ “y” oppure “no”/ “n” nel caso contrario</w:t>
                            </w:r>
                            <w:r w:rsidRPr="008A205D">
                              <w:rPr>
                                <w:i/>
                                <w:iCs/>
                                <w:color w:val="161718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E4945" id="Rettangolo con angoli arrotondati 71" o:spid="_x0000_s1033" style="position:absolute;left:0;text-align:left;margin-left:0;margin-top:12.35pt;width:504.8pt;height:93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" fillcolor="white [3212]" strokecolor="#a4063e [3204]" strokeweight="2pt">
                <v:shadow on="t" color="black" opacity="26214f" origin="-.5,-.5" offset=".74836mm,.74836mm"/>
                <v:textbox>
                  <w:txbxContent>
                    <w:p w14:paraId="3325B97D" w14:textId="77777777" w:rsidR="001B281C" w:rsidRPr="00BE2D1B" w:rsidRDefault="001B281C" w:rsidP="001B281C">
                      <w:pPr>
                        <w:spacing w:before="20"/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</w:pP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  </w:t>
                      </w:r>
                      <w:r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</w:rPr>
                        <w:t xml:space="preserve">  </w:t>
                      </w:r>
                      <w:r w:rsidRPr="00BE2D1B">
                        <w:rPr>
                          <w:rFonts w:cstheme="minorHAnsi"/>
                          <w:b/>
                          <w:bCs/>
                          <w:color w:val="A4063E" w:themeColor="accent1"/>
                          <w:sz w:val="30"/>
                          <w:szCs w:val="30"/>
                          <w:u w:val="single"/>
                        </w:rPr>
                        <w:t>NOTA</w:t>
                      </w:r>
                    </w:p>
                    <w:p w14:paraId="4949CE38" w14:textId="77777777" w:rsidR="001B281C" w:rsidRPr="008A205D" w:rsidRDefault="001B281C" w:rsidP="001B281C">
                      <w:pPr>
                        <w:rPr>
                          <w:color w:val="161718" w:themeColor="text1"/>
                        </w:rPr>
                      </w:pPr>
                      <w:r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N</w:t>
                      </w:r>
                      <w:r w:rsidRPr="008A205D">
                        <w:rPr>
                          <w:rFonts w:ascii="Arial Nova Light" w:hAnsi="Arial Nova Light"/>
                          <w:i/>
                          <w:iCs/>
                          <w:color w:val="161718" w:themeColor="text1"/>
                        </w:rPr>
                        <w:t>el caso in cui la lista risultante contenga più di 50 brani, verrà richiesto se si vuole procedere con la visione delle pagine seguenti digitando “yes”/ “y” oppure “no”/ “n” nel caso contrario</w:t>
                      </w:r>
                      <w:r w:rsidRPr="008A205D">
                        <w:rPr>
                          <w:i/>
                          <w:iCs/>
                          <w:color w:val="161718" w:themeColor="text1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12443C7" w14:textId="77777777" w:rsidR="001B281C" w:rsidRDefault="001B281C" w:rsidP="001B281C">
      <w:pPr>
        <w:spacing w:before="200"/>
        <w:jc w:val="both"/>
        <w:rPr>
          <w:color w:val="A4063E" w:themeColor="accent1"/>
          <w:sz w:val="24"/>
          <w:szCs w:val="20"/>
          <w:u w:val="single"/>
        </w:rPr>
      </w:pPr>
    </w:p>
    <w:p w14:paraId="17492753" w14:textId="77777777" w:rsidR="001B281C" w:rsidRDefault="001B281C" w:rsidP="001B281C">
      <w:pPr>
        <w:jc w:val="both"/>
        <w:rPr>
          <w:color w:val="auto"/>
        </w:rPr>
      </w:pPr>
    </w:p>
    <w:p w14:paraId="2D1CBB3C" w14:textId="77777777" w:rsidR="001B281C" w:rsidRDefault="001B281C" w:rsidP="001B281C">
      <w:pPr>
        <w:spacing w:after="200"/>
        <w:jc w:val="both"/>
        <w:rPr>
          <w:rFonts w:ascii="Arial Nova Light" w:hAnsi="Arial Nova Light"/>
          <w:color w:val="auto"/>
        </w:rPr>
      </w:pPr>
    </w:p>
    <w:p w14:paraId="6C7662B5" w14:textId="7142C453" w:rsidR="001B281C" w:rsidRPr="008A205D" w:rsidRDefault="001B281C" w:rsidP="00332402">
      <w:pPr>
        <w:spacing w:before="600" w:after="20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Al termine della lista di brani, vi verrà richiesto se desiderate ricercare un’altra canzone: se la risposta è affermativa potete digitare “yes”/ “y”, in caso contrario digitando “no”/ “n” tornerete alla schermata principale.</w:t>
      </w:r>
    </w:p>
    <w:p w14:paraId="14B5A581" w14:textId="77777777" w:rsidR="001B281C" w:rsidRDefault="001B281C" w:rsidP="001B281C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41184" behindDoc="0" locked="0" layoutInCell="1" allowOverlap="1" wp14:anchorId="02BBF9BE" wp14:editId="7A3758DB">
            <wp:simplePos x="0" y="0"/>
            <wp:positionH relativeFrom="column">
              <wp:posOffset>73025</wp:posOffset>
            </wp:positionH>
            <wp:positionV relativeFrom="paragraph">
              <wp:posOffset>38100</wp:posOffset>
            </wp:positionV>
            <wp:extent cx="5233035" cy="2002790"/>
            <wp:effectExtent l="38100" t="38100" r="43815" b="3556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2002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9B0122" w14:textId="77777777" w:rsidR="001B281C" w:rsidRDefault="001B281C" w:rsidP="00332402">
      <w:pPr>
        <w:spacing w:before="120" w:after="360"/>
        <w:rPr>
          <w:rFonts w:cstheme="minorHAnsi"/>
          <w:i/>
          <w:iCs/>
          <w:color w:val="A4063E" w:themeColor="accent1"/>
          <w:sz w:val="26"/>
          <w:szCs w:val="26"/>
        </w:rPr>
      </w:pPr>
    </w:p>
    <w:p w14:paraId="308742D4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501B91D0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</w:p>
    <w:p w14:paraId="4CB5A763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>titolo</w:t>
      </w:r>
    </w:p>
    <w:p w14:paraId="6FE35E19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09DDCD2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357C7A4A" w14:textId="1278557A" w:rsidR="001B281C" w:rsidRDefault="001B281C" w:rsidP="00332402">
      <w:pPr>
        <w:spacing w:before="120" w:after="48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lastRenderedPageBreak/>
        <w:drawing>
          <wp:anchor distT="0" distB="0" distL="114300" distR="114300" simplePos="0" relativeHeight="251742208" behindDoc="0" locked="0" layoutInCell="1" allowOverlap="1" wp14:anchorId="4B168582" wp14:editId="27649329">
            <wp:simplePos x="0" y="0"/>
            <wp:positionH relativeFrom="column">
              <wp:posOffset>73025</wp:posOffset>
            </wp:positionH>
            <wp:positionV relativeFrom="paragraph">
              <wp:posOffset>41275</wp:posOffset>
            </wp:positionV>
            <wp:extent cx="5234400" cy="2019725"/>
            <wp:effectExtent l="38100" t="38100" r="42545" b="3810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400" cy="20197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6C365D" w14:textId="77777777" w:rsidR="001B281C" w:rsidRDefault="001B281C" w:rsidP="001B281C">
      <w:pPr>
        <w:spacing w:before="160"/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Ricerca </w:t>
      </w:r>
    </w:p>
    <w:p w14:paraId="696E3A37" w14:textId="77777777" w:rsidR="001B281C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 w:rsidRPr="00EA24B7">
        <w:rPr>
          <w:rFonts w:cstheme="minorHAnsi"/>
          <w:i/>
          <w:iCs/>
          <w:color w:val="A4063E" w:themeColor="accent1"/>
          <w:sz w:val="26"/>
          <w:szCs w:val="26"/>
        </w:rPr>
        <w:t xml:space="preserve">per </w:t>
      </w:r>
      <w:r>
        <w:rPr>
          <w:rFonts w:cstheme="minorHAnsi"/>
          <w:i/>
          <w:iCs/>
          <w:color w:val="A4063E" w:themeColor="accent1"/>
          <w:sz w:val="26"/>
          <w:szCs w:val="26"/>
        </w:rPr>
        <w:t xml:space="preserve">autore </w:t>
      </w:r>
    </w:p>
    <w:p w14:paraId="44BC452B" w14:textId="77777777" w:rsidR="001B281C" w:rsidRPr="00EA24B7" w:rsidRDefault="001B281C" w:rsidP="001B281C">
      <w:pPr>
        <w:rPr>
          <w:rFonts w:cstheme="minorHAnsi"/>
          <w:i/>
          <w:iCs/>
          <w:color w:val="A4063E" w:themeColor="accent1"/>
          <w:sz w:val="26"/>
          <w:szCs w:val="26"/>
        </w:rPr>
      </w:pPr>
      <w:r>
        <w:rPr>
          <w:rFonts w:cstheme="minorHAnsi"/>
          <w:i/>
          <w:iCs/>
          <w:color w:val="A4063E" w:themeColor="accent1"/>
          <w:sz w:val="26"/>
          <w:szCs w:val="26"/>
        </w:rPr>
        <w:t>ed anno</w:t>
      </w:r>
    </w:p>
    <w:p w14:paraId="05B65FC3" w14:textId="77777777" w:rsidR="001B281C" w:rsidRDefault="001B281C" w:rsidP="001B281C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B2E8FE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C50CF19" w14:textId="77777777" w:rsidR="001B281C" w:rsidRDefault="001B281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123E24F" w14:textId="5AF1EE58" w:rsidR="004B6F48" w:rsidRPr="008F49E1" w:rsidRDefault="004B6F48" w:rsidP="0074294E">
      <w:pPr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4 – Crea una playlist</w:t>
      </w:r>
    </w:p>
    <w:p w14:paraId="1363D851" w14:textId="019DD053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l’accesso tramite login.  </w:t>
      </w:r>
    </w:p>
    <w:p w14:paraId="79741F05" w14:textId="33D0EF05" w:rsidR="00D178DA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Per poter creare una playlist verrà inizialmente richiesto in inserire il nome che si desidera dare alla raccolta. </w:t>
      </w:r>
    </w:p>
    <w:p w14:paraId="337C4404" w14:textId="37FDDA2F" w:rsidR="00D178DA" w:rsidRPr="00D178DA" w:rsidRDefault="002A2AD4" w:rsidP="00D178DA">
      <w:pPr>
        <w:spacing w:before="120"/>
        <w:rPr>
          <w:color w:val="auto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6A3674C9" wp14:editId="5C764912">
            <wp:simplePos x="0" y="0"/>
            <wp:positionH relativeFrom="column">
              <wp:posOffset>1293495</wp:posOffset>
            </wp:positionH>
            <wp:positionV relativeFrom="paragraph">
              <wp:posOffset>133450</wp:posOffset>
            </wp:positionV>
            <wp:extent cx="3148330" cy="518160"/>
            <wp:effectExtent l="38100" t="38100" r="33020" b="34290"/>
            <wp:wrapSquare wrapText="bothSides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51816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46A8CF" w14:textId="77777777" w:rsidR="000E2D21" w:rsidRDefault="000E2D21" w:rsidP="00D178DA">
      <w:pPr>
        <w:spacing w:before="120"/>
        <w:rPr>
          <w:color w:val="auto"/>
        </w:rPr>
      </w:pPr>
    </w:p>
    <w:p w14:paraId="653CEA5E" w14:textId="77777777" w:rsidR="0074294E" w:rsidRDefault="0074294E" w:rsidP="0074294E">
      <w:pPr>
        <w:rPr>
          <w:color w:val="auto"/>
        </w:rPr>
      </w:pPr>
    </w:p>
    <w:p w14:paraId="49C28957" w14:textId="6849C4DB" w:rsidR="000E2D21" w:rsidRPr="008A205D" w:rsidRDefault="00D178DA" w:rsidP="0074294E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Si può quindi procedere con la ricerca dei brani da inserire</w:t>
      </w:r>
      <w:r w:rsidR="008D5338" w:rsidRPr="008A205D">
        <w:rPr>
          <w:rFonts w:ascii="Arial Nova Light" w:hAnsi="Arial Nova Light"/>
          <w:color w:val="auto"/>
        </w:rPr>
        <w:t xml:space="preserve"> (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8D5338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8D5338" w:rsidRPr="008A205D">
        <w:rPr>
          <w:rFonts w:ascii="Arial Nova Light" w:hAnsi="Arial Nova Light"/>
          <w:color w:val="auto"/>
        </w:rPr>
        <w:t>)</w:t>
      </w:r>
      <w:r w:rsidRPr="008A205D">
        <w:rPr>
          <w:rFonts w:ascii="Arial Nova Light" w:hAnsi="Arial Nova Light"/>
          <w:color w:val="auto"/>
        </w:rPr>
        <w:t xml:space="preserve">. </w:t>
      </w:r>
    </w:p>
    <w:p w14:paraId="697604B6" w14:textId="14D7ED8C" w:rsidR="00D178DA" w:rsidRPr="008A205D" w:rsidRDefault="00D178DA" w:rsidP="000E2D2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Basterà quindi inserire l’ID numerico corrispondete al brano </w:t>
      </w:r>
      <w:r w:rsidR="005C0F65" w:rsidRPr="008A205D">
        <w:rPr>
          <w:rFonts w:ascii="Arial Nova Light" w:hAnsi="Arial Nova Light"/>
          <w:color w:val="auto"/>
        </w:rPr>
        <w:t>desiderato</w:t>
      </w:r>
      <w:r w:rsidRPr="008A205D">
        <w:rPr>
          <w:rFonts w:ascii="Arial Nova Light" w:hAnsi="Arial Nova Light"/>
          <w:color w:val="auto"/>
        </w:rPr>
        <w:t xml:space="preserve"> per aggiungerlo alla propria playlist. Viene poi fornita la possibilità di scegliere se proseguire con l’aggiunta di </w:t>
      </w:r>
      <w:r w:rsidR="005C0F65" w:rsidRPr="008A205D">
        <w:rPr>
          <w:rFonts w:ascii="Arial Nova Light" w:hAnsi="Arial Nova Light"/>
          <w:color w:val="auto"/>
        </w:rPr>
        <w:t xml:space="preserve">ulteriori </w:t>
      </w:r>
      <w:r w:rsidRPr="008A205D">
        <w:rPr>
          <w:rFonts w:ascii="Arial Nova Light" w:hAnsi="Arial Nova Light"/>
          <w:color w:val="auto"/>
        </w:rPr>
        <w:t xml:space="preserve">brani, digitando </w:t>
      </w:r>
      <w:r w:rsidR="005C0F65" w:rsidRPr="008A205D">
        <w:rPr>
          <w:rFonts w:ascii="Arial Nova Light" w:hAnsi="Arial Nova Light"/>
          <w:color w:val="auto"/>
        </w:rPr>
        <w:t xml:space="preserve">“yes”/ </w:t>
      </w:r>
      <w:r w:rsidRPr="008A205D">
        <w:rPr>
          <w:rFonts w:ascii="Arial Nova Light" w:hAnsi="Arial Nova Light"/>
          <w:color w:val="auto"/>
        </w:rPr>
        <w:t>“y”</w:t>
      </w:r>
      <w:r w:rsidR="005C0F65" w:rsidRPr="008A205D">
        <w:rPr>
          <w:rFonts w:ascii="Arial Nova Light" w:hAnsi="Arial Nova Light"/>
          <w:color w:val="auto"/>
        </w:rPr>
        <w:t>,</w:t>
      </w:r>
      <w:r w:rsidRPr="008A205D">
        <w:rPr>
          <w:rFonts w:ascii="Arial Nova Light" w:hAnsi="Arial Nova Light"/>
          <w:color w:val="auto"/>
        </w:rPr>
        <w:t xml:space="preserve"> o meno, digitando </w:t>
      </w:r>
      <w:r w:rsidR="00D238FC" w:rsidRPr="008A205D">
        <w:rPr>
          <w:rFonts w:ascii="Arial Nova Light" w:hAnsi="Arial Nova Light"/>
          <w:color w:val="auto"/>
        </w:rPr>
        <w:t xml:space="preserve">“no”/ </w:t>
      </w:r>
      <w:r w:rsidRPr="008A205D">
        <w:rPr>
          <w:rFonts w:ascii="Arial Nova Light" w:hAnsi="Arial Nova Light"/>
          <w:color w:val="auto"/>
        </w:rPr>
        <w:t xml:space="preserve">“n”. </w:t>
      </w:r>
    </w:p>
    <w:p w14:paraId="40D71581" w14:textId="4BBCB715" w:rsidR="008F49E1" w:rsidRPr="008A205D" w:rsidRDefault="00D178DA" w:rsidP="000E2D21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dell’ inserimento di brani comparirà l’indicazione che la playlist è stata creata correttamente e si potrà tornare al menu principale.  </w:t>
      </w:r>
    </w:p>
    <w:p w14:paraId="05EA8D28" w14:textId="276EB4BF" w:rsidR="008F49E1" w:rsidRDefault="000E2D21" w:rsidP="008F49E1">
      <w:pPr>
        <w:rPr>
          <w:color w:val="auto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6FA7F46" wp14:editId="176BA3B5">
            <wp:simplePos x="0" y="0"/>
            <wp:positionH relativeFrom="column">
              <wp:posOffset>842010</wp:posOffset>
            </wp:positionH>
            <wp:positionV relativeFrom="paragraph">
              <wp:posOffset>214381</wp:posOffset>
            </wp:positionV>
            <wp:extent cx="4486910" cy="1102995"/>
            <wp:effectExtent l="38100" t="38100" r="46990" b="40005"/>
            <wp:wrapSquare wrapText="bothSides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11029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5338"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014B50C6" w14:textId="3A92A91E" w:rsidR="003B5CFA" w:rsidRDefault="003B5CFA" w:rsidP="008F49E1">
      <w:pPr>
        <w:rPr>
          <w:color w:val="auto"/>
        </w:rPr>
      </w:pPr>
    </w:p>
    <w:p w14:paraId="03207832" w14:textId="77777777" w:rsidR="003B5CFA" w:rsidRDefault="003B5CFA" w:rsidP="008F49E1">
      <w:pPr>
        <w:rPr>
          <w:color w:val="auto"/>
        </w:rPr>
      </w:pPr>
    </w:p>
    <w:p w14:paraId="1325AAF0" w14:textId="539683DB" w:rsidR="003B5CFA" w:rsidRDefault="003B5CFA" w:rsidP="008F49E1">
      <w:pPr>
        <w:rPr>
          <w:color w:val="auto"/>
        </w:rPr>
      </w:pPr>
    </w:p>
    <w:p w14:paraId="7295885D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9286C84" w14:textId="77777777" w:rsidR="000E2D21" w:rsidRDefault="000E2D2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77C2FB9E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B0080E2" w14:textId="77777777" w:rsidR="00362B78" w:rsidRDefault="00362B7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2D659EEE" w14:textId="1E7D9125" w:rsidR="003361D1" w:rsidRPr="008F49E1" w:rsidRDefault="003361D1" w:rsidP="003361D1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 xml:space="preserve">5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Visualizza tutte le tue playlist</w:t>
      </w:r>
    </w:p>
    <w:p w14:paraId="12B10266" w14:textId="3E18C79F" w:rsidR="003361D1" w:rsidRDefault="00B76EB9" w:rsidP="008B0EFB">
      <w:pPr>
        <w:spacing w:before="120"/>
        <w:jc w:val="both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A205D">
        <w:rPr>
          <w:rFonts w:ascii="Arial Nova Light" w:hAnsi="Arial Nova Light"/>
          <w:noProof/>
        </w:rPr>
        <w:drawing>
          <wp:anchor distT="0" distB="0" distL="114300" distR="114300" simplePos="0" relativeHeight="251698176" behindDoc="0" locked="0" layoutInCell="1" allowOverlap="1" wp14:anchorId="1CFACB14" wp14:editId="3BC95399">
            <wp:simplePos x="0" y="0"/>
            <wp:positionH relativeFrom="column">
              <wp:posOffset>33746</wp:posOffset>
            </wp:positionH>
            <wp:positionV relativeFrom="paragraph">
              <wp:posOffset>732155</wp:posOffset>
            </wp:positionV>
            <wp:extent cx="6097270" cy="2193290"/>
            <wp:effectExtent l="38100" t="38100" r="36830" b="3556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060"/>
                    <a:stretch/>
                  </pic:blipFill>
                  <pic:spPr bwMode="auto">
                    <a:xfrm>
                      <a:off x="0" y="0"/>
                      <a:ext cx="6097270" cy="21932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 cap="flat" cmpd="sng" algn="ctr">
                      <a:solidFill>
                        <a:srgbClr val="A4063E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ABB">
        <w:rPr>
          <w:rFonts w:ascii="Arial Nova Light" w:hAnsi="Arial Nova Light"/>
          <w:color w:val="auto"/>
        </w:rPr>
        <w:t>All’interno di questa sezione sa</w:t>
      </w:r>
      <w:r w:rsidR="0037331F">
        <w:rPr>
          <w:rFonts w:ascii="Arial Nova Light" w:hAnsi="Arial Nova Light"/>
          <w:color w:val="auto"/>
        </w:rPr>
        <w:t>rà possibile visualizzare la lista di tutte le playlist create</w:t>
      </w:r>
      <w:r w:rsidR="003179D3">
        <w:rPr>
          <w:rFonts w:ascii="Arial Nova Light" w:hAnsi="Arial Nova Light"/>
          <w:color w:val="auto"/>
        </w:rPr>
        <w:t xml:space="preserve">. È quindi richiesto </w:t>
      </w:r>
      <w:r w:rsidR="008B0EFB">
        <w:rPr>
          <w:rFonts w:ascii="Arial Nova Light" w:hAnsi="Arial Nova Light"/>
          <w:color w:val="auto"/>
        </w:rPr>
        <w:t>l’accesso tramite login per usufruire di questa funzione.</w:t>
      </w:r>
    </w:p>
    <w:p w14:paraId="7713DAF6" w14:textId="165BCE17" w:rsidR="003361D1" w:rsidRDefault="003361D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C35C51B" w14:textId="1823FB6A" w:rsidR="004B6F48" w:rsidRPr="008F49E1" w:rsidRDefault="00CD6ABB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6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="004B6F4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>Recensisci una o più canzoni</w:t>
      </w:r>
    </w:p>
    <w:p w14:paraId="51BD540A" w14:textId="291FAE02" w:rsidR="003B3C89" w:rsidRPr="008A205D" w:rsidRDefault="003B3C89" w:rsidP="003B3C89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dell’area riservata e richiede accesso tramite login.  </w:t>
      </w:r>
    </w:p>
    <w:p w14:paraId="301F692D" w14:textId="60DF915F" w:rsidR="003B3C89" w:rsidRPr="008A205D" w:rsidRDefault="003B3C89" w:rsidP="006C569F">
      <w:pPr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Qui è possibile recensire i brani che sono stati precedentemente inseriti all’interno di una playlist.  </w:t>
      </w:r>
    </w:p>
    <w:p w14:paraId="3FA09716" w14:textId="77777777" w:rsidR="000173E9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Comparirà inizialmente un prospetto delle proprie raccolte e verrà richiesto di digitare il nome della playlist che si vuole selezionare. Successivamente bisogna inserire l’ID della canzone che si vuole recensire. </w:t>
      </w:r>
    </w:p>
    <w:p w14:paraId="69919272" w14:textId="59F8FA21" w:rsidR="00904812" w:rsidRDefault="003B3C89" w:rsidP="000173E9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 questo punto </w:t>
      </w:r>
      <w:r w:rsidR="004200C0">
        <w:rPr>
          <w:rFonts w:ascii="Arial Nova Light" w:hAnsi="Arial Nova Light"/>
          <w:color w:val="auto"/>
        </w:rPr>
        <w:t xml:space="preserve">verrà richiesto di inserire per </w:t>
      </w:r>
      <w:r w:rsidR="004200C0" w:rsidRPr="003D6119">
        <w:rPr>
          <w:rFonts w:ascii="Arial Nova Light" w:hAnsi="Arial Nova Light"/>
          <w:b/>
          <w:bCs/>
          <w:color w:val="auto"/>
        </w:rPr>
        <w:t xml:space="preserve">ogni emozione </w:t>
      </w:r>
      <w:r w:rsidR="00627130" w:rsidRPr="003D6119">
        <w:rPr>
          <w:rFonts w:ascii="Arial Nova Light" w:hAnsi="Arial Nova Light"/>
          <w:b/>
          <w:bCs/>
          <w:color w:val="auto"/>
        </w:rPr>
        <w:t>disponibile</w:t>
      </w:r>
      <w:r w:rsidR="003D6119">
        <w:rPr>
          <w:rFonts w:ascii="Arial Nova Light" w:hAnsi="Arial Nova Light"/>
          <w:color w:val="auto"/>
        </w:rPr>
        <w:t>*</w:t>
      </w:r>
      <w:r w:rsidR="00627130">
        <w:rPr>
          <w:rFonts w:ascii="Arial Nova Light" w:hAnsi="Arial Nova Light"/>
          <w:color w:val="auto"/>
        </w:rPr>
        <w:t xml:space="preserve"> una valutazione da 1 a 5</w:t>
      </w:r>
      <w:r w:rsidR="005E0C74">
        <w:rPr>
          <w:rFonts w:ascii="Arial Nova Light" w:hAnsi="Arial Nova Light"/>
          <w:color w:val="auto"/>
        </w:rPr>
        <w:t xml:space="preserve">, in base all’intensità provata </w:t>
      </w:r>
      <w:r w:rsidR="001E1693">
        <w:rPr>
          <w:rFonts w:ascii="Arial Nova Light" w:hAnsi="Arial Nova Light"/>
          <w:color w:val="auto"/>
        </w:rPr>
        <w:t xml:space="preserve">durante </w:t>
      </w:r>
      <w:r w:rsidR="00D27151">
        <w:rPr>
          <w:rFonts w:ascii="Arial Nova Light" w:hAnsi="Arial Nova Light"/>
          <w:color w:val="auto"/>
        </w:rPr>
        <w:t>l’ascolto del brano.</w:t>
      </w:r>
      <w:r w:rsidR="00904812">
        <w:rPr>
          <w:rFonts w:ascii="Arial Nova Light" w:hAnsi="Arial Nova Light"/>
          <w:color w:val="auto"/>
        </w:rPr>
        <w:t xml:space="preserve"> </w:t>
      </w:r>
    </w:p>
    <w:p w14:paraId="3B9385BB" w14:textId="67DA96F9" w:rsidR="008F49E1" w:rsidRPr="00782E1F" w:rsidRDefault="000173E9" w:rsidP="00782E1F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758592" behindDoc="0" locked="0" layoutInCell="1" allowOverlap="1" wp14:anchorId="1ED8CA7E" wp14:editId="7F906825">
            <wp:simplePos x="0" y="0"/>
            <wp:positionH relativeFrom="column">
              <wp:posOffset>34290</wp:posOffset>
            </wp:positionH>
            <wp:positionV relativeFrom="paragraph">
              <wp:posOffset>734151</wp:posOffset>
            </wp:positionV>
            <wp:extent cx="6096000" cy="1545590"/>
            <wp:effectExtent l="38100" t="38100" r="38100" b="35560"/>
            <wp:wrapSquare wrapText="bothSides"/>
            <wp:docPr id="79" name="Immagin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5455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812">
        <w:rPr>
          <w:rFonts w:ascii="Arial Nova Light" w:hAnsi="Arial Nova Light"/>
          <w:color w:val="auto"/>
        </w:rPr>
        <w:t xml:space="preserve">Inoltre, per ogni </w:t>
      </w:r>
      <w:r w:rsidR="00762C44">
        <w:rPr>
          <w:rFonts w:ascii="Arial Nova Light" w:hAnsi="Arial Nova Light"/>
          <w:color w:val="auto"/>
        </w:rPr>
        <w:t>emozione, sarà possibile aggiungere una nota di massimo 256 caratteri</w:t>
      </w:r>
      <w:r w:rsidR="00A87D8C">
        <w:rPr>
          <w:rFonts w:ascii="Arial Nova Light" w:hAnsi="Arial Nova Light"/>
          <w:color w:val="auto"/>
        </w:rPr>
        <w:t>, che accompagnerà la recensione.</w:t>
      </w:r>
    </w:p>
    <w:p w14:paraId="02B9BDD0" w14:textId="0672B85C" w:rsidR="00D76F82" w:rsidRPr="00BB7EB1" w:rsidRDefault="003D6119" w:rsidP="00BB7EB1">
      <w:pPr>
        <w:spacing w:before="36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>*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La lista di emozioni è tratta da </w:t>
      </w:r>
      <w:r w:rsidRPr="000173E9">
        <w:rPr>
          <w:rFonts w:ascii="Arial Nova Light" w:hAnsi="Arial Nova Light"/>
          <w:color w:val="auto"/>
          <w:sz w:val="26"/>
          <w:szCs w:val="26"/>
        </w:rPr>
        <w:t>Geneva Emotional Music Scales</w:t>
      </w:r>
      <w:r w:rsidRPr="000173E9">
        <w:rPr>
          <w:rFonts w:ascii="Arial Nova Light" w:hAnsi="Arial Nova Light"/>
          <w:i/>
          <w:iCs/>
          <w:color w:val="auto"/>
          <w:sz w:val="26"/>
          <w:szCs w:val="26"/>
        </w:rPr>
        <w:t xml:space="preserve"> (GEMS).</w:t>
      </w:r>
      <w:r w:rsidRPr="000173E9">
        <w:rPr>
          <w:rFonts w:ascii="Arial Nova Light" w:hAnsi="Arial Nova Light"/>
          <w:color w:val="auto"/>
          <w:sz w:val="24"/>
          <w:szCs w:val="20"/>
        </w:rPr>
        <w:t xml:space="preserve"> </w:t>
      </w:r>
    </w:p>
    <w:p w14:paraId="04D3DF20" w14:textId="72F5BB04" w:rsidR="00BC546A" w:rsidRPr="008F49E1" w:rsidRDefault="00BC546A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 xml:space="preserve">7 – 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 brano</w:t>
      </w:r>
    </w:p>
    <w:p w14:paraId="05F0FB4C" w14:textId="77777777" w:rsidR="00293843" w:rsidRPr="008A205D" w:rsidRDefault="00717BF7" w:rsidP="004B2D61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opzione, accessibile anche a coloro che non sono registrati, </w:t>
      </w:r>
      <w:r w:rsidR="007C670E" w:rsidRPr="008A205D">
        <w:rPr>
          <w:rFonts w:ascii="Arial Nova Light" w:hAnsi="Arial Nova Light"/>
          <w:color w:val="auto"/>
        </w:rPr>
        <w:t>sarà possibile visualizzare un report contenente</w:t>
      </w:r>
      <w:r w:rsidR="00293843" w:rsidRPr="008A205D">
        <w:rPr>
          <w:rFonts w:ascii="Arial Nova Light" w:hAnsi="Arial Nova Light"/>
          <w:color w:val="auto"/>
        </w:rPr>
        <w:t>:</w:t>
      </w:r>
    </w:p>
    <w:p w14:paraId="5BB86A49" w14:textId="27E4ABAE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nella prima colonna il </w:t>
      </w:r>
      <w:r w:rsidRPr="008A205D">
        <w:rPr>
          <w:rFonts w:ascii="Arial Nova Light" w:hAnsi="Arial Nova Light"/>
          <w:b/>
          <w:bCs/>
          <w:color w:val="auto"/>
        </w:rPr>
        <w:t>nome delle emozioni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7A6B532A" w14:textId="3C9B6596" w:rsidR="00293843" w:rsidRPr="008A205D" w:rsidRDefault="006C7404" w:rsidP="00293843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seconda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="007C670E" w:rsidRPr="008A205D">
        <w:rPr>
          <w:rFonts w:ascii="Arial Nova Light" w:hAnsi="Arial Nova Light"/>
          <w:color w:val="auto"/>
        </w:rPr>
        <w:t xml:space="preserve"> </w:t>
      </w:r>
      <w:r w:rsidR="004B16F9" w:rsidRPr="008A205D">
        <w:rPr>
          <w:rFonts w:ascii="Arial Nova Light" w:hAnsi="Arial Nova Light"/>
          <w:color w:val="auto"/>
        </w:rPr>
        <w:t xml:space="preserve">il </w:t>
      </w:r>
      <w:r w:rsidR="004B16F9" w:rsidRPr="008A205D">
        <w:rPr>
          <w:rFonts w:ascii="Arial Nova Light" w:hAnsi="Arial Nova Light"/>
          <w:b/>
          <w:bCs/>
          <w:color w:val="auto"/>
        </w:rPr>
        <w:t>numero</w:t>
      </w:r>
      <w:r w:rsidRPr="008A205D">
        <w:rPr>
          <w:rFonts w:ascii="Arial Nova Light" w:hAnsi="Arial Nova Light"/>
          <w:b/>
          <w:bCs/>
          <w:color w:val="auto"/>
        </w:rPr>
        <w:t xml:space="preserve"> </w:t>
      </w:r>
      <w:r w:rsidR="00B85270" w:rsidRPr="008A205D">
        <w:rPr>
          <w:rFonts w:ascii="Arial Nova Light" w:hAnsi="Arial Nova Light"/>
          <w:b/>
          <w:bCs/>
          <w:color w:val="auto"/>
        </w:rPr>
        <w:t>totale di recensioni</w:t>
      </w:r>
      <w:r w:rsidR="00293843" w:rsidRPr="008A205D">
        <w:rPr>
          <w:rFonts w:ascii="Arial Nova Light" w:hAnsi="Arial Nova Light"/>
          <w:color w:val="auto"/>
        </w:rPr>
        <w:t>;</w:t>
      </w:r>
    </w:p>
    <w:p w14:paraId="45110739" w14:textId="170AF975" w:rsidR="008F49E1" w:rsidRDefault="00B85270" w:rsidP="004B2D61">
      <w:pPr>
        <w:pStyle w:val="Paragrafoelenco"/>
        <w:numPr>
          <w:ilvl w:val="0"/>
          <w:numId w:val="13"/>
        </w:num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nella terza</w:t>
      </w:r>
      <w:r w:rsidR="00293843" w:rsidRPr="008A205D">
        <w:rPr>
          <w:rFonts w:ascii="Arial Nova Light" w:hAnsi="Arial Nova Light"/>
          <w:color w:val="auto"/>
        </w:rPr>
        <w:t xml:space="preserve"> colonna</w:t>
      </w:r>
      <w:r w:rsidRPr="008A205D">
        <w:rPr>
          <w:rFonts w:ascii="Arial Nova Light" w:hAnsi="Arial Nova Light"/>
          <w:color w:val="auto"/>
        </w:rPr>
        <w:t xml:space="preserve"> la </w:t>
      </w:r>
      <w:r w:rsidRPr="008A205D">
        <w:rPr>
          <w:rFonts w:ascii="Arial Nova Light" w:hAnsi="Arial Nova Light"/>
          <w:b/>
          <w:bCs/>
          <w:color w:val="auto"/>
        </w:rPr>
        <w:t>media dei punteggi</w:t>
      </w:r>
      <w:r w:rsidRPr="008A205D">
        <w:rPr>
          <w:rFonts w:ascii="Arial Nova Light" w:hAnsi="Arial Nova Light"/>
          <w:color w:val="auto"/>
        </w:rPr>
        <w:t xml:space="preserve"> di tutte le recensioni effettuate dagli utenti</w:t>
      </w:r>
      <w:r w:rsidR="008F49E1" w:rsidRPr="008A205D">
        <w:rPr>
          <w:rFonts w:ascii="Arial Nova Light" w:hAnsi="Arial Nova Light"/>
          <w:color w:val="auto"/>
        </w:rPr>
        <w:t>.</w:t>
      </w:r>
    </w:p>
    <w:p w14:paraId="6BCCA590" w14:textId="77777777" w:rsidR="00E72E08" w:rsidRPr="00C267F9" w:rsidRDefault="00E72E08" w:rsidP="00E72E08">
      <w:pPr>
        <w:jc w:val="both"/>
        <w:rPr>
          <w:rFonts w:ascii="Arial Nova Light" w:hAnsi="Arial Nova Light"/>
          <w:color w:val="auto"/>
          <w:sz w:val="20"/>
          <w:szCs w:val="16"/>
        </w:rPr>
      </w:pPr>
    </w:p>
    <w:p w14:paraId="2FC4D6DE" w14:textId="1C47A2B7" w:rsidR="00291094" w:rsidRPr="008A205D" w:rsidRDefault="00D6537E" w:rsidP="00E72E08">
      <w:pPr>
        <w:spacing w:after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Per selezionare il brano di cui desiderate visualizzare il report, basterà effettuare una ricer</w:t>
      </w:r>
      <w:r w:rsidR="002842D5" w:rsidRPr="008A205D">
        <w:rPr>
          <w:rFonts w:ascii="Arial Nova Light" w:hAnsi="Arial Nova Light"/>
          <w:color w:val="auto"/>
        </w:rPr>
        <w:t>ca (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vedere il 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  <w:u w:val="single"/>
        </w:rPr>
        <w:t>punto 6</w:t>
      </w:r>
      <w:r w:rsidR="002842D5" w:rsidRPr="008A205D">
        <w:rPr>
          <w:rFonts w:ascii="Arial Nova Light" w:hAnsi="Arial Nova Light"/>
          <w:i/>
          <w:iCs/>
          <w:color w:val="auto"/>
          <w:sz w:val="25"/>
          <w:szCs w:val="25"/>
        </w:rPr>
        <w:t xml:space="preserve">, “Ricerca un brano” </w:t>
      </w:r>
      <w:r w:rsidR="002842D5" w:rsidRPr="008A205D">
        <w:rPr>
          <w:rFonts w:ascii="Arial Nova Light" w:hAnsi="Arial Nova Light"/>
          <w:color w:val="auto"/>
        </w:rPr>
        <w:t>)</w:t>
      </w:r>
      <w:r w:rsidR="009B67EE" w:rsidRPr="008A205D">
        <w:rPr>
          <w:rFonts w:ascii="Arial Nova Light" w:hAnsi="Arial Nova Light"/>
          <w:color w:val="auto"/>
        </w:rPr>
        <w:t xml:space="preserve"> e successivamente digitare l’ID della canzone</w:t>
      </w:r>
      <w:r w:rsidR="00651930" w:rsidRPr="008A205D">
        <w:rPr>
          <w:rFonts w:ascii="Arial Nova Light" w:hAnsi="Arial Nova Light"/>
          <w:color w:val="auto"/>
        </w:rPr>
        <w:t>, che potete trovare nella prima colonna della lista.</w:t>
      </w:r>
    </w:p>
    <w:p w14:paraId="4DC3A5F3" w14:textId="7379782A" w:rsidR="003B5CFA" w:rsidRDefault="0046660C" w:rsidP="008F49E1">
      <w:pPr>
        <w:rPr>
          <w:color w:val="auto"/>
        </w:rPr>
      </w:pPr>
      <w:r>
        <w:rPr>
          <w:noProof/>
          <w:color w:val="auto"/>
        </w:rPr>
        <w:drawing>
          <wp:anchor distT="0" distB="0" distL="114300" distR="114300" simplePos="0" relativeHeight="251680768" behindDoc="0" locked="0" layoutInCell="1" allowOverlap="1" wp14:anchorId="2698923B" wp14:editId="588A136C">
            <wp:simplePos x="0" y="0"/>
            <wp:positionH relativeFrom="column">
              <wp:posOffset>18415</wp:posOffset>
            </wp:positionH>
            <wp:positionV relativeFrom="paragraph">
              <wp:posOffset>46576</wp:posOffset>
            </wp:positionV>
            <wp:extent cx="5114192" cy="2811038"/>
            <wp:effectExtent l="38100" t="38100" r="29845" b="46990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192" cy="281103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F2465C" w14:textId="77777777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46818FAE" w14:textId="629E719A" w:rsidR="0046660C" w:rsidRDefault="00F13C0E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A63644" wp14:editId="185FEC67">
                <wp:simplePos x="0" y="0"/>
                <wp:positionH relativeFrom="column">
                  <wp:posOffset>85090</wp:posOffset>
                </wp:positionH>
                <wp:positionV relativeFrom="paragraph">
                  <wp:posOffset>36921</wp:posOffset>
                </wp:positionV>
                <wp:extent cx="272561" cy="167053"/>
                <wp:effectExtent l="0" t="0" r="13335" b="23495"/>
                <wp:wrapNone/>
                <wp:docPr id="15" name="Ova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561" cy="16705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3643D9" id="Ovale 15" o:spid="_x0000_s1026" style="position:absolute;margin-left:6.7pt;margin-top:2.9pt;width:21.45pt;height:13.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" filled="f" strokecolor="#a4063e [3204]" strokeweight="2pt"/>
            </w:pict>
          </mc:Fallback>
        </mc:AlternateContent>
      </w:r>
    </w:p>
    <w:p w14:paraId="734B3D47" w14:textId="77777777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A8FDEF5" w14:textId="5CBF13CE" w:rsidR="0046660C" w:rsidRDefault="001D5ED8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0D8830" wp14:editId="3D62011E">
                <wp:simplePos x="0" y="0"/>
                <wp:positionH relativeFrom="column">
                  <wp:posOffset>1754505</wp:posOffset>
                </wp:positionH>
                <wp:positionV relativeFrom="paragraph">
                  <wp:posOffset>87086</wp:posOffset>
                </wp:positionV>
                <wp:extent cx="264160" cy="146685"/>
                <wp:effectExtent l="0" t="0" r="21590" b="24765"/>
                <wp:wrapNone/>
                <wp:docPr id="16" name="Ova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160" cy="14668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AD001F" id="Ovale 16" o:spid="_x0000_s1026" style="position:absolute;margin-left:138.15pt;margin-top:6.85pt;width:20.8pt;height:11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" filled="f" strokecolor="#a4063e [3204]" strokeweight="2pt"/>
            </w:pict>
          </mc:Fallback>
        </mc:AlternateContent>
      </w:r>
      <w:r w:rsidR="00293843"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23F377B" wp14:editId="2967B40F">
                <wp:simplePos x="0" y="0"/>
                <wp:positionH relativeFrom="column">
                  <wp:posOffset>2169160</wp:posOffset>
                </wp:positionH>
                <wp:positionV relativeFrom="paragraph">
                  <wp:posOffset>376555</wp:posOffset>
                </wp:positionV>
                <wp:extent cx="231140" cy="999490"/>
                <wp:effectExtent l="0" t="19050" r="16510" b="10160"/>
                <wp:wrapNone/>
                <wp:docPr id="17" name="Parentesi graffa chius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140" cy="999490"/>
                        </a:xfrm>
                        <a:prstGeom prst="rightBrace">
                          <a:avLst/>
                        </a:prstGeom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E420A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17" o:spid="_x0000_s1026" type="#_x0000_t88" style="position:absolute;margin-left:170.8pt;margin-top:29.65pt;width:18.2pt;height:78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" adj="416" strokecolor="#a4063e [3204]" strokeweight="2.25pt"/>
            </w:pict>
          </mc:Fallback>
        </mc:AlternateContent>
      </w:r>
    </w:p>
    <w:p w14:paraId="73B306FC" w14:textId="0FF64235" w:rsidR="0046660C" w:rsidRDefault="00293843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85A72C1" wp14:editId="75151046">
                <wp:simplePos x="0" y="0"/>
                <wp:positionH relativeFrom="column">
                  <wp:posOffset>2415540</wp:posOffset>
                </wp:positionH>
                <wp:positionV relativeFrom="paragraph">
                  <wp:posOffset>351888</wp:posOffset>
                </wp:positionV>
                <wp:extent cx="1828800" cy="365125"/>
                <wp:effectExtent l="0" t="0" r="0" b="0"/>
                <wp:wrapNone/>
                <wp:docPr id="18" name="Casella di tes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65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65EEBB" w14:textId="3469326E" w:rsidR="005F3680" w:rsidRPr="005F3680" w:rsidRDefault="005F3680">
                            <w:pPr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</w:pPr>
                            <w:r w:rsidRPr="005F3680">
                              <w:rPr>
                                <w:color w:val="A4063E" w:themeColor="accent1"/>
                                <w:sz w:val="24"/>
                                <w:szCs w:val="20"/>
                              </w:rPr>
                              <w:t>Report delle emozioni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A72C1" id="Casella di testo 18" o:spid="_x0000_s1034" type="#_x0000_t202" style="position:absolute;margin-left:190.2pt;margin-top:27.7pt;width:2in;height:28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" filled="f" stroked="f" strokeweight=".5pt">
                <v:textbox>
                  <w:txbxContent>
                    <w:p w14:paraId="6265EEBB" w14:textId="3469326E" w:rsidR="005F3680" w:rsidRPr="005F3680" w:rsidRDefault="005F3680">
                      <w:pPr>
                        <w:rPr>
                          <w:color w:val="A4063E" w:themeColor="accent1"/>
                          <w:sz w:val="24"/>
                          <w:szCs w:val="20"/>
                        </w:rPr>
                      </w:pPr>
                      <w:r w:rsidRPr="005F3680">
                        <w:rPr>
                          <w:color w:val="A4063E" w:themeColor="accent1"/>
                          <w:sz w:val="24"/>
                          <w:szCs w:val="20"/>
                        </w:rPr>
                        <w:t>Report delle emozioni</w:t>
                      </w:r>
                    </w:p>
                  </w:txbxContent>
                </v:textbox>
              </v:shape>
            </w:pict>
          </mc:Fallback>
        </mc:AlternateContent>
      </w:r>
    </w:p>
    <w:p w14:paraId="0150D2AC" w14:textId="75D1984E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0FF9A209" w14:textId="2A5943E8" w:rsidR="0046660C" w:rsidRDefault="0046660C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</w:p>
    <w:p w14:paraId="674493E9" w14:textId="64C08D1E" w:rsidR="00E72E08" w:rsidRDefault="001D5ED8" w:rsidP="00E72E08">
      <w:pPr>
        <w:spacing w:before="240"/>
        <w:jc w:val="both"/>
        <w:rPr>
          <w:rFonts w:ascii="Arial Nova Light" w:hAnsi="Arial Nova Light"/>
          <w:color w:val="auto"/>
        </w:rPr>
      </w:pPr>
      <w:r>
        <w:rPr>
          <w:rFonts w:asciiTheme="majorHAnsi" w:hAnsiTheme="majorHAnsi"/>
          <w:b/>
          <w:bCs/>
          <w:noProof/>
          <w:color w:val="A4063E" w:themeColor="accent1"/>
          <w:sz w:val="36"/>
          <w:szCs w:val="28"/>
        </w:rPr>
        <w:drawing>
          <wp:anchor distT="0" distB="0" distL="114300" distR="114300" simplePos="0" relativeHeight="251757568" behindDoc="0" locked="0" layoutInCell="1" allowOverlap="1" wp14:anchorId="3834CB38" wp14:editId="10E1749E">
            <wp:simplePos x="0" y="0"/>
            <wp:positionH relativeFrom="column">
              <wp:posOffset>3392261</wp:posOffset>
            </wp:positionH>
            <wp:positionV relativeFrom="paragraph">
              <wp:posOffset>198120</wp:posOffset>
            </wp:positionV>
            <wp:extent cx="2903855" cy="3122295"/>
            <wp:effectExtent l="38100" t="38100" r="29845" b="40005"/>
            <wp:wrapSquare wrapText="bothSides"/>
            <wp:docPr id="78" name="Immagin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magine 7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855" cy="3122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36E" w:rsidRPr="008A205D">
        <w:rPr>
          <w:rFonts w:ascii="Arial Nova Light" w:hAnsi="Arial Nova Light"/>
          <w:color w:val="auto"/>
        </w:rPr>
        <w:t>Sarà inoltre possibile visualizzare una lista di tutti i commenti rilasciati dagli utenti, rispondendo in modo affermativo (</w:t>
      </w:r>
      <w:r w:rsidR="0042436E" w:rsidRPr="008A205D">
        <w:rPr>
          <w:rFonts w:ascii="Arial Nova Light" w:hAnsi="Arial Nova Light"/>
          <w:i/>
          <w:iCs/>
          <w:color w:val="auto"/>
        </w:rPr>
        <w:t>“yes”/ “y”</w:t>
      </w:r>
      <w:r w:rsidR="0042436E" w:rsidRPr="008A205D">
        <w:rPr>
          <w:rFonts w:ascii="Arial Nova Light" w:hAnsi="Arial Nova Light"/>
          <w:color w:val="auto"/>
        </w:rPr>
        <w:t xml:space="preserve"> ) alla richiesta riportata al di sotto del report</w:t>
      </w:r>
    </w:p>
    <w:p w14:paraId="65B3A491" w14:textId="27E64BF7" w:rsidR="0042436E" w:rsidRPr="00E72E08" w:rsidRDefault="001A7F46" w:rsidP="001D5ED8">
      <w:pPr>
        <w:spacing w:before="24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Al termine della lista di </w:t>
      </w:r>
      <w:r w:rsidR="00A0420F" w:rsidRPr="008A205D">
        <w:rPr>
          <w:rFonts w:ascii="Arial Nova Light" w:hAnsi="Arial Nova Light"/>
          <w:color w:val="auto"/>
        </w:rPr>
        <w:t>commenti (o in caso di risposta negativa alla domanda precedente)</w:t>
      </w:r>
      <w:r w:rsidRPr="008A205D">
        <w:rPr>
          <w:rFonts w:ascii="Arial Nova Light" w:hAnsi="Arial Nova Light"/>
          <w:color w:val="auto"/>
        </w:rPr>
        <w:t>, vi verrà richiesto se desiderate ricercare un’altra canzone: se la risposta è affermativa potete digitare “yes”/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y”, in caso contrario digitando “no”/</w:t>
      </w:r>
      <w:r w:rsidR="00682F00" w:rsidRPr="008A205D">
        <w:rPr>
          <w:rFonts w:ascii="Arial Nova Light" w:hAnsi="Arial Nova Light"/>
          <w:color w:val="auto"/>
        </w:rPr>
        <w:t xml:space="preserve"> </w:t>
      </w:r>
      <w:r w:rsidR="00103948" w:rsidRPr="008A205D">
        <w:rPr>
          <w:rFonts w:ascii="Arial Nova Light" w:hAnsi="Arial Nova Light"/>
          <w:color w:val="auto"/>
        </w:rPr>
        <w:t>“</w:t>
      </w:r>
      <w:r w:rsidRPr="008A205D">
        <w:rPr>
          <w:rFonts w:ascii="Arial Nova Light" w:hAnsi="Arial Nova Light"/>
          <w:color w:val="auto"/>
        </w:rPr>
        <w:t>n” tornerete alla schermata principale.</w:t>
      </w:r>
    </w:p>
    <w:p w14:paraId="33014AD8" w14:textId="3B945EFF" w:rsidR="00362B78" w:rsidRPr="008F49E1" w:rsidRDefault="00E72E08" w:rsidP="00362B78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lastRenderedPageBreak/>
        <w:t>8</w:t>
      </w:r>
      <w:r w:rsidR="00362B78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Visualizza un report emozionale </w:t>
      </w:r>
      <w:r w:rsidR="009924AF">
        <w:rPr>
          <w:rFonts w:asciiTheme="majorHAnsi" w:hAnsiTheme="majorHAnsi"/>
          <w:b/>
          <w:bCs/>
          <w:color w:val="A4063E" w:themeColor="accent1"/>
          <w:sz w:val="36"/>
          <w:szCs w:val="28"/>
        </w:rPr>
        <w:t>di</w:t>
      </w: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una tua playlist</w:t>
      </w:r>
    </w:p>
    <w:p w14:paraId="53A11570" w14:textId="77777777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Questa sezione fa parte </w:t>
      </w:r>
      <w:r w:rsidRPr="00E72E08">
        <w:rPr>
          <w:rFonts w:ascii="Arial Nova Light" w:hAnsi="Arial Nova Light"/>
          <w:color w:val="auto"/>
        </w:rPr>
        <w:t>dell’area</w:t>
      </w:r>
      <w:r w:rsidRPr="008A205D">
        <w:rPr>
          <w:rFonts w:ascii="Arial Nova Light" w:hAnsi="Arial Nova Light"/>
          <w:color w:val="auto"/>
        </w:rPr>
        <w:t xml:space="preserve"> riservata. È quindi necessario aver effettuato il login per accedervi.  </w:t>
      </w:r>
    </w:p>
    <w:p w14:paraId="65C042C6" w14:textId="3C3B8EC2" w:rsidR="00362B78" w:rsidRPr="008A205D" w:rsidRDefault="00362B78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Selezionando questa opzione </w:t>
      </w:r>
      <w:r w:rsidR="00784961">
        <w:rPr>
          <w:rFonts w:ascii="Arial Nova Light" w:hAnsi="Arial Nova Light"/>
          <w:color w:val="auto"/>
        </w:rPr>
        <w:t>sarà</w:t>
      </w:r>
      <w:r w:rsidRPr="008A205D">
        <w:rPr>
          <w:rFonts w:ascii="Arial Nova Light" w:hAnsi="Arial Nova Light"/>
          <w:color w:val="auto"/>
        </w:rPr>
        <w:t xml:space="preserve"> possibile</w:t>
      </w:r>
      <w:r w:rsidR="00784961">
        <w:rPr>
          <w:rFonts w:ascii="Arial Nova Light" w:hAnsi="Arial Nova Light"/>
          <w:color w:val="auto"/>
        </w:rPr>
        <w:t xml:space="preserve"> inizialmente</w:t>
      </w:r>
      <w:r w:rsidRPr="008A205D">
        <w:rPr>
          <w:rFonts w:ascii="Arial Nova Light" w:hAnsi="Arial Nova Light"/>
          <w:color w:val="auto"/>
        </w:rPr>
        <w:t xml:space="preserve"> visionare un quadro </w:t>
      </w:r>
      <w:r w:rsidR="00C267F9">
        <w:rPr>
          <w:rFonts w:ascii="Arial Nova Light" w:hAnsi="Arial Nova Light"/>
          <w:color w:val="auto"/>
        </w:rPr>
        <w:t>sintetico</w:t>
      </w:r>
      <w:r w:rsidRPr="008A205D">
        <w:rPr>
          <w:rFonts w:ascii="Arial Nova Light" w:hAnsi="Arial Nova Light"/>
          <w:color w:val="auto"/>
        </w:rPr>
        <w:t xml:space="preserve"> delle proprie playlist con </w:t>
      </w:r>
      <w:r w:rsidR="00C267F9">
        <w:rPr>
          <w:rFonts w:ascii="Arial Nova Light" w:hAnsi="Arial Nova Light"/>
          <w:color w:val="auto"/>
        </w:rPr>
        <w:t xml:space="preserve">i </w:t>
      </w:r>
      <w:r w:rsidRPr="008A205D">
        <w:rPr>
          <w:rFonts w:ascii="Arial Nova Light" w:hAnsi="Arial Nova Light"/>
          <w:color w:val="auto"/>
        </w:rPr>
        <w:t xml:space="preserve">dati relativi ad esse.  </w:t>
      </w:r>
    </w:p>
    <w:p w14:paraId="1BCEA503" w14:textId="38FFF89A" w:rsidR="00362B78" w:rsidRPr="008A205D" w:rsidRDefault="00784961" w:rsidP="003B6C04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color w:val="auto"/>
        </w:rPr>
        <w:t xml:space="preserve">Verrà quindi richiesto </w:t>
      </w:r>
      <w:r w:rsidR="00362B78" w:rsidRPr="008A205D">
        <w:rPr>
          <w:rFonts w:ascii="Arial Nova Light" w:hAnsi="Arial Nova Light"/>
          <w:color w:val="auto"/>
        </w:rPr>
        <w:t xml:space="preserve">di inserire il nome della playlist che si vuole selezionare. </w:t>
      </w:r>
    </w:p>
    <w:p w14:paraId="619D19F6" w14:textId="238D6DA1" w:rsidR="00362B78" w:rsidRPr="008A205D" w:rsidRDefault="00AA48B4" w:rsidP="003B6C04">
      <w:pPr>
        <w:spacing w:before="120"/>
        <w:jc w:val="both"/>
        <w:rPr>
          <w:rFonts w:ascii="Arial Nova Light" w:hAnsi="Arial Nova Light"/>
          <w:color w:val="auto"/>
        </w:rPr>
      </w:pPr>
      <w:r>
        <w:rPr>
          <w:rFonts w:ascii="Arial Nova Light" w:hAnsi="Arial Nova Light"/>
          <w:noProof/>
          <w:color w:val="auto"/>
        </w:rPr>
        <w:drawing>
          <wp:anchor distT="0" distB="0" distL="114300" distR="114300" simplePos="0" relativeHeight="251756544" behindDoc="0" locked="0" layoutInCell="1" allowOverlap="1" wp14:anchorId="16F08462" wp14:editId="7F8D0BF2">
            <wp:simplePos x="0" y="0"/>
            <wp:positionH relativeFrom="column">
              <wp:posOffset>-97155</wp:posOffset>
            </wp:positionH>
            <wp:positionV relativeFrom="paragraph">
              <wp:posOffset>955813</wp:posOffset>
            </wp:positionV>
            <wp:extent cx="6384925" cy="1188720"/>
            <wp:effectExtent l="38100" t="38100" r="34925" b="30480"/>
            <wp:wrapSquare wrapText="bothSides"/>
            <wp:docPr id="76" name="Immagin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11887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38100">
                      <a:solidFill>
                        <a:schemeClr val="accent1"/>
                      </a:solidFill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B78" w:rsidRPr="008A205D">
        <w:rPr>
          <w:rFonts w:ascii="Arial Nova Light" w:hAnsi="Arial Nova Light"/>
          <w:color w:val="auto"/>
        </w:rPr>
        <w:t>In seguito, comparirà una tabella in cui sono presenti i brani della propria playlist, con la quale si potrà esaminare la media dei punteggi ottenuti da ciascun brano e il numero totale delle recensioni</w:t>
      </w:r>
      <w:r w:rsidR="002B6DCB">
        <w:rPr>
          <w:rFonts w:ascii="Arial Nova Light" w:hAnsi="Arial Nova Light"/>
          <w:color w:val="auto"/>
        </w:rPr>
        <w:t>.</w:t>
      </w:r>
    </w:p>
    <w:p w14:paraId="22946C09" w14:textId="5F35871E" w:rsidR="00362B78" w:rsidRPr="002B6DCB" w:rsidRDefault="00362B78" w:rsidP="002B6DCB">
      <w:pPr>
        <w:rPr>
          <w:color w:val="auto"/>
        </w:rPr>
      </w:pPr>
      <w:r>
        <w:rPr>
          <w:rFonts w:ascii="Microsoft Sans Serif" w:hAnsi="Microsoft Sans Serif" w:cs="Microsoft Sans Serif"/>
          <w:szCs w:val="28"/>
          <w:shd w:val="clear" w:color="auto" w:fill="FFFFFF"/>
        </w:rPr>
        <w:br/>
      </w:r>
    </w:p>
    <w:p w14:paraId="44EBF820" w14:textId="6BA1A2D2" w:rsidR="008F49E1" w:rsidRPr="008F49E1" w:rsidRDefault="003B6C04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>
        <w:rPr>
          <w:rFonts w:asciiTheme="majorHAnsi" w:hAnsiTheme="majorHAnsi"/>
          <w:b/>
          <w:bCs/>
          <w:color w:val="A4063E" w:themeColor="accent1"/>
          <w:sz w:val="36"/>
          <w:szCs w:val="28"/>
        </w:rPr>
        <w:t>9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– Visualizza tutte le canzoni</w:t>
      </w:r>
    </w:p>
    <w:p w14:paraId="220119C9" w14:textId="4A86B6F3" w:rsidR="008F49E1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visualizzare la lista di tutte le canzoni presenti all’interno del programma.</w:t>
      </w:r>
    </w:p>
    <w:p w14:paraId="7F68690E" w14:textId="117F1483" w:rsidR="003B5CFA" w:rsidRPr="008A205D" w:rsidRDefault="007B77E2" w:rsidP="003B6C04">
      <w:pPr>
        <w:spacing w:before="120"/>
        <w:jc w:val="both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 xml:space="preserve">La lista verrà visualizzata </w:t>
      </w:r>
      <w:r w:rsidR="00682F00" w:rsidRPr="008A205D">
        <w:rPr>
          <w:rFonts w:ascii="Arial Nova Light" w:hAnsi="Arial Nova Light"/>
          <w:color w:val="auto"/>
        </w:rPr>
        <w:t xml:space="preserve">mostrando 50 brani alla volta; sarà possibile scorrere man mano tutta la lista rispondendo affermativamente (“yes”/ “y”) alla domanda </w:t>
      </w:r>
      <w:r w:rsidR="00A21C3F" w:rsidRPr="008A205D">
        <w:rPr>
          <w:rFonts w:ascii="Arial Nova Light" w:hAnsi="Arial Nova Light"/>
          <w:i/>
          <w:iCs/>
          <w:color w:val="auto"/>
        </w:rPr>
        <w:t>“Vuoi continuare?”</w:t>
      </w:r>
      <w:r w:rsidR="00A21C3F" w:rsidRPr="008A205D">
        <w:rPr>
          <w:rFonts w:ascii="Arial Nova Light" w:hAnsi="Arial Nova Light"/>
          <w:color w:val="auto"/>
        </w:rPr>
        <w:t>.</w:t>
      </w:r>
    </w:p>
    <w:p w14:paraId="38A4A558" w14:textId="77777777" w:rsidR="008F49E1" w:rsidRDefault="008F49E1" w:rsidP="003B6C04">
      <w:pPr>
        <w:spacing w:before="120"/>
        <w:rPr>
          <w:color w:val="auto"/>
        </w:rPr>
      </w:pPr>
    </w:p>
    <w:p w14:paraId="4B22F742" w14:textId="12714BFA" w:rsidR="00BC546A" w:rsidRDefault="008F49E1" w:rsidP="00921C22">
      <w:pPr>
        <w:spacing w:before="120"/>
        <w:rPr>
          <w:rFonts w:asciiTheme="majorHAnsi" w:hAnsiTheme="majorHAnsi"/>
          <w:b/>
          <w:bCs/>
          <w:color w:val="A4063E" w:themeColor="accent1"/>
          <w:sz w:val="36"/>
          <w:szCs w:val="28"/>
        </w:rPr>
      </w:pP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0 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>–</w:t>
      </w:r>
      <w:r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Esci</w:t>
      </w:r>
      <w:r w:rsidR="0030020F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  <w:r w:rsidR="00BC546A" w:rsidRPr="008F49E1">
        <w:rPr>
          <w:rFonts w:asciiTheme="majorHAnsi" w:hAnsiTheme="majorHAnsi"/>
          <w:b/>
          <w:bCs/>
          <w:color w:val="A4063E" w:themeColor="accent1"/>
          <w:sz w:val="36"/>
          <w:szCs w:val="28"/>
        </w:rPr>
        <w:t xml:space="preserve"> </w:t>
      </w:r>
    </w:p>
    <w:p w14:paraId="781CC7E5" w14:textId="42FD2328" w:rsidR="003B5CFA" w:rsidRDefault="003E71A1" w:rsidP="00293843">
      <w:pPr>
        <w:spacing w:before="12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color w:val="auto"/>
        </w:rPr>
        <w:t>Selezionando questa opzione, sarà possibile uscire dall’applicazione</w:t>
      </w:r>
      <w:r w:rsidR="00E74C9E" w:rsidRPr="008A205D">
        <w:rPr>
          <w:rFonts w:ascii="Arial Nova Light" w:hAnsi="Arial Nova Light"/>
          <w:color w:val="auto"/>
        </w:rPr>
        <w:t>.</w:t>
      </w:r>
    </w:p>
    <w:p w14:paraId="19CBFED7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02F2D3B6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698F6A17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392BEBE6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2583AD6B" w14:textId="77777777" w:rsidR="002B6DCB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7979A760" w14:textId="77777777" w:rsidR="002B6DCB" w:rsidRPr="008A205D" w:rsidRDefault="002B6DCB" w:rsidP="00293843">
      <w:pPr>
        <w:spacing w:before="120"/>
        <w:rPr>
          <w:rFonts w:ascii="Arial Nova Light" w:hAnsi="Arial Nova Light"/>
          <w:color w:val="auto"/>
        </w:rPr>
      </w:pPr>
    </w:p>
    <w:p w14:paraId="01C86194" w14:textId="64DFC887" w:rsidR="00D11810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</w:rPr>
      </w:pPr>
      <w:r>
        <w:rPr>
          <w:rFonts w:asciiTheme="majorHAnsi" w:hAnsiTheme="majorHAnsi"/>
          <w:b/>
          <w:bCs/>
          <w:color w:val="auto"/>
          <w:sz w:val="52"/>
          <w:szCs w:val="52"/>
        </w:rPr>
        <w:lastRenderedPageBreak/>
        <w:t>Limiti della soluzione sviluppata</w:t>
      </w:r>
    </w:p>
    <w:p w14:paraId="7F4D89DF" w14:textId="2017A562" w:rsidR="00D11810" w:rsidRPr="008A205D" w:rsidRDefault="007B343A" w:rsidP="003B5CFA">
      <w:pPr>
        <w:spacing w:before="240"/>
        <w:rPr>
          <w:rFonts w:ascii="Arial Nova Light" w:hAnsi="Arial Nova Light"/>
          <w:color w:val="auto"/>
        </w:rPr>
      </w:pPr>
      <w:r w:rsidRPr="008A205D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AD5ACD4" wp14:editId="16188213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327140" cy="0"/>
                <wp:effectExtent l="0" t="0" r="0" b="0"/>
                <wp:wrapNone/>
                <wp:docPr id="24" name="Connettore dirit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DA62698" id="Connettore diritto 24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498.2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" strokecolor="#a4063e [3204]" strokeweight="1.5pt"/>
            </w:pict>
          </mc:Fallback>
        </mc:AlternateContent>
      </w:r>
      <w:r w:rsidR="003B5CFA" w:rsidRPr="008A205D">
        <w:rPr>
          <w:rFonts w:ascii="Arial Nova Light" w:hAnsi="Arial Nova Light"/>
          <w:color w:val="auto"/>
        </w:rPr>
        <w:t>Spiegazione.</w:t>
      </w:r>
    </w:p>
    <w:p w14:paraId="62BC7DAF" w14:textId="742E7B23" w:rsidR="007B343A" w:rsidRDefault="007B343A" w:rsidP="00D11810">
      <w:pPr>
        <w:rPr>
          <w:color w:val="auto"/>
        </w:rPr>
      </w:pPr>
    </w:p>
    <w:p w14:paraId="3636E261" w14:textId="72977608" w:rsidR="007B343A" w:rsidRDefault="007B343A" w:rsidP="00D11810">
      <w:pPr>
        <w:rPr>
          <w:color w:val="auto"/>
        </w:rPr>
      </w:pPr>
    </w:p>
    <w:p w14:paraId="37980618" w14:textId="5E2EA3DA" w:rsidR="007B343A" w:rsidRDefault="007B343A" w:rsidP="00D11810">
      <w:pPr>
        <w:rPr>
          <w:color w:val="auto"/>
        </w:rPr>
      </w:pPr>
    </w:p>
    <w:p w14:paraId="3E50D9EE" w14:textId="3EC56357" w:rsidR="007B343A" w:rsidRDefault="007B343A" w:rsidP="00D11810">
      <w:pPr>
        <w:rPr>
          <w:color w:val="auto"/>
        </w:rPr>
      </w:pPr>
    </w:p>
    <w:p w14:paraId="3580DF51" w14:textId="77777777" w:rsidR="007B343A" w:rsidRPr="009863F5" w:rsidRDefault="007B343A" w:rsidP="00D11810">
      <w:pPr>
        <w:rPr>
          <w:color w:val="auto"/>
          <w:u w:val="single"/>
        </w:rPr>
      </w:pPr>
    </w:p>
    <w:p w14:paraId="560F8414" w14:textId="77777777" w:rsidR="009863F5" w:rsidRDefault="009863F5" w:rsidP="00D11810">
      <w:pPr>
        <w:rPr>
          <w:color w:val="auto"/>
        </w:rPr>
      </w:pPr>
    </w:p>
    <w:p w14:paraId="4E18660E" w14:textId="77777777" w:rsidR="009863F5" w:rsidRDefault="009863F5" w:rsidP="00D11810">
      <w:pPr>
        <w:rPr>
          <w:color w:val="auto"/>
        </w:rPr>
      </w:pPr>
    </w:p>
    <w:p w14:paraId="17FD1EE2" w14:textId="77777777" w:rsidR="009863F5" w:rsidRDefault="009863F5" w:rsidP="00D11810">
      <w:pPr>
        <w:rPr>
          <w:color w:val="auto"/>
        </w:rPr>
      </w:pPr>
    </w:p>
    <w:p w14:paraId="7B50DC1E" w14:textId="77777777" w:rsidR="009863F5" w:rsidRDefault="009863F5" w:rsidP="00D11810">
      <w:pPr>
        <w:rPr>
          <w:color w:val="auto"/>
        </w:rPr>
      </w:pPr>
    </w:p>
    <w:p w14:paraId="2EA51EDB" w14:textId="77777777" w:rsidR="009863F5" w:rsidRDefault="009863F5" w:rsidP="00D11810">
      <w:pPr>
        <w:rPr>
          <w:color w:val="auto"/>
        </w:rPr>
      </w:pPr>
    </w:p>
    <w:p w14:paraId="29DFF33D" w14:textId="77777777" w:rsidR="009863F5" w:rsidRDefault="009863F5" w:rsidP="00D11810">
      <w:pPr>
        <w:rPr>
          <w:color w:val="auto"/>
        </w:rPr>
      </w:pPr>
    </w:p>
    <w:p w14:paraId="3762E08C" w14:textId="77777777" w:rsidR="009863F5" w:rsidRDefault="009863F5" w:rsidP="00D11810">
      <w:pPr>
        <w:rPr>
          <w:color w:val="auto"/>
        </w:rPr>
      </w:pPr>
    </w:p>
    <w:p w14:paraId="5CAF298B" w14:textId="77777777" w:rsidR="00D11810" w:rsidRDefault="00D11810" w:rsidP="00D11810">
      <w:pPr>
        <w:rPr>
          <w:color w:val="auto"/>
        </w:rPr>
      </w:pPr>
    </w:p>
    <w:p w14:paraId="7FABEAF7" w14:textId="77777777" w:rsidR="000E4BAB" w:rsidRDefault="000E4BAB" w:rsidP="00D11810">
      <w:pPr>
        <w:rPr>
          <w:color w:val="auto"/>
        </w:rPr>
      </w:pPr>
    </w:p>
    <w:p w14:paraId="25573881" w14:textId="77777777" w:rsidR="000E4BAB" w:rsidRDefault="000E4BAB" w:rsidP="00D11810">
      <w:pPr>
        <w:rPr>
          <w:color w:val="auto"/>
        </w:rPr>
      </w:pPr>
    </w:p>
    <w:p w14:paraId="6F4FE793" w14:textId="33F3CFC4" w:rsidR="007B343A" w:rsidRPr="0030020F" w:rsidRDefault="003B5CFA" w:rsidP="00D11810">
      <w:pPr>
        <w:rPr>
          <w:rFonts w:asciiTheme="majorHAnsi" w:hAnsiTheme="majorHAnsi"/>
          <w:b/>
          <w:bCs/>
          <w:color w:val="auto"/>
          <w:sz w:val="52"/>
          <w:szCs w:val="52"/>
          <w:lang w:val="de-DE"/>
        </w:rPr>
      </w:pPr>
      <w:r w:rsidRPr="0030020F">
        <w:rPr>
          <w:rFonts w:asciiTheme="majorHAnsi" w:hAnsiTheme="majorHAnsi"/>
          <w:b/>
          <w:bCs/>
          <w:color w:val="auto"/>
          <w:sz w:val="52"/>
          <w:szCs w:val="52"/>
          <w:lang w:val="de-DE"/>
        </w:rPr>
        <w:t>Sitografia</w:t>
      </w:r>
    </w:p>
    <w:p w14:paraId="12DEB499" w14:textId="426EEFDA" w:rsidR="00D11810" w:rsidRPr="00802AC7" w:rsidRDefault="007B343A" w:rsidP="003B5CFA">
      <w:pPr>
        <w:spacing w:before="240"/>
        <w:rPr>
          <w:rFonts w:ascii="Arial Nova Light" w:hAnsi="Arial Nova Light"/>
          <w:i/>
          <w:iCs/>
          <w:color w:val="auto"/>
        </w:rPr>
      </w:pPr>
      <w:r w:rsidRPr="00802AC7">
        <w:rPr>
          <w:rFonts w:ascii="Arial Nova Light" w:hAnsi="Arial Nova Light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BF44A10" wp14:editId="2B76638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27140" cy="0"/>
                <wp:effectExtent l="0" t="0" r="0" b="0"/>
                <wp:wrapNone/>
                <wp:docPr id="26" name="Connettore dirit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27140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D88A84A" id="Connettore diritto 26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0" to="498.2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" strokecolor="#a4063e [3204]" strokeweight="1.5pt"/>
            </w:pict>
          </mc:Fallback>
        </mc:AlternateContent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proofErr w:type="spellStart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>QtSpim</w:t>
      </w:r>
      <w:proofErr w:type="spellEnd"/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 Simulator, Online: www.xyz.com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br/>
      </w:r>
      <w:r w:rsidR="009863F5" w:rsidRPr="00802AC7">
        <w:rPr>
          <w:rFonts w:ascii="Arial Nova Light" w:hAnsi="Arial Nova Light"/>
          <w:color w:val="auto"/>
          <w:lang w:val="de-DE"/>
        </w:rPr>
        <w:t xml:space="preserve">• </w:t>
      </w:r>
      <w:r w:rsidR="009863F5" w:rsidRPr="00802AC7">
        <w:rPr>
          <w:rFonts w:ascii="Arial Nova Light" w:hAnsi="Arial Nova Light"/>
          <w:i/>
          <w:iCs/>
          <w:color w:val="auto"/>
          <w:lang w:val="de-DE"/>
        </w:rPr>
        <w:t xml:space="preserve">es. </w:t>
      </w:r>
      <w:r w:rsidR="009863F5" w:rsidRPr="00802AC7">
        <w:rPr>
          <w:rFonts w:ascii="Arial Nova Light" w:hAnsi="Arial Nova Light"/>
          <w:i/>
          <w:iCs/>
          <w:color w:val="auto"/>
        </w:rPr>
        <w:t>M. Rossi, "Come fare un progetto software", nome rivista, anno</w:t>
      </w:r>
    </w:p>
    <w:p w14:paraId="1AB19C2A" w14:textId="77777777" w:rsidR="009863F5" w:rsidRPr="003B5CFA" w:rsidRDefault="009863F5" w:rsidP="003B5CFA">
      <w:pPr>
        <w:spacing w:before="240"/>
        <w:rPr>
          <w:rFonts w:asciiTheme="majorHAnsi" w:hAnsiTheme="majorHAnsi"/>
          <w:b/>
          <w:bCs/>
          <w:color w:val="auto"/>
          <w:sz w:val="52"/>
          <w:szCs w:val="52"/>
        </w:rPr>
      </w:pPr>
    </w:p>
    <w:p w14:paraId="2133D75D" w14:textId="77777777" w:rsidR="00883F95" w:rsidRDefault="00883F95" w:rsidP="00D11810">
      <w:pPr>
        <w:rPr>
          <w:color w:val="auto"/>
        </w:rPr>
      </w:pPr>
    </w:p>
    <w:p w14:paraId="2FC4BB7F" w14:textId="77777777" w:rsidR="00D11810" w:rsidRPr="00D11810" w:rsidRDefault="00D11810" w:rsidP="00A25593"/>
    <w:sectPr w:rsidR="00D11810" w:rsidRPr="00D11810" w:rsidSect="00B35382">
      <w:headerReference w:type="default" r:id="rId40"/>
      <w:footerReference w:type="default" r:id="rId41"/>
      <w:footerReference w:type="first" r:id="rId42"/>
      <w:pgSz w:w="11906" w:h="16838" w:code="9"/>
      <w:pgMar w:top="720" w:right="1152" w:bottom="720" w:left="1152" w:header="0" w:footer="0" w:gutter="0"/>
      <w:pgNumType w:start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842895" w14:textId="77777777" w:rsidR="00A06F9B" w:rsidRDefault="00A06F9B" w:rsidP="004B7E44">
      <w:r>
        <w:separator/>
      </w:r>
    </w:p>
  </w:endnote>
  <w:endnote w:type="continuationSeparator" w:id="0">
    <w:p w14:paraId="4026236B" w14:textId="77777777" w:rsidR="00A06F9B" w:rsidRDefault="00A06F9B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18127D72" w14:textId="77777777" w:rsidTr="00D11810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4D5154" w:themeFill="text1" w:themeFillTint="BF"/>
          <w:vAlign w:val="center"/>
        </w:tcPr>
        <w:p w14:paraId="62F2CF95" w14:textId="6FD866AD" w:rsidR="004B7E44" w:rsidRDefault="00D11810" w:rsidP="00683EDF">
          <w:pPr>
            <w:pStyle w:val="Pidipagina"/>
            <w:spacing w:after="20"/>
          </w:pPr>
          <w:r w:rsidRPr="00D32522">
            <w:rPr>
              <w:sz w:val="24"/>
              <w:szCs w:val="24"/>
              <w:lang w:bidi="it-IT"/>
            </w:rPr>
            <w:t>Progetto Laboratorio A 2021/22 – Emotional Songs</w:t>
          </w:r>
        </w:p>
      </w:tc>
    </w:tr>
  </w:tbl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Content>
      <w:p w14:paraId="2F66F60C" w14:textId="77777777" w:rsidR="005A718F" w:rsidRDefault="005A718F" w:rsidP="004B7E44">
        <w:pPr>
          <w:pStyle w:val="Pidipagina"/>
        </w:pPr>
        <w:r>
          <w:rPr>
            <w:lang w:bidi="it-IT"/>
          </w:rPr>
          <w:fldChar w:fldCharType="begin"/>
        </w:r>
        <w:r>
          <w:rPr>
            <w:lang w:bidi="it-IT"/>
          </w:rPr>
          <w:instrText xml:space="preserve"> PAGE   \* MERGEFORMAT </w:instrText>
        </w:r>
        <w:r>
          <w:rPr>
            <w:lang w:bidi="it-IT"/>
          </w:rPr>
          <w:fldChar w:fldCharType="separate"/>
        </w:r>
        <w:r w:rsidR="009120E9">
          <w:rPr>
            <w:lang w:bidi="it-IT"/>
          </w:rPr>
          <w:t>1</w:t>
        </w:r>
        <w:r>
          <w:rPr>
            <w:lang w:bidi="it-IT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678460" w14:textId="77777777" w:rsidR="00A06F9B" w:rsidRDefault="00A06F9B" w:rsidP="004B7E44">
      <w:r>
        <w:separator/>
      </w:r>
    </w:p>
  </w:footnote>
  <w:footnote w:type="continuationSeparator" w:id="0">
    <w:p w14:paraId="51F7B66E" w14:textId="77777777" w:rsidR="00A06F9B" w:rsidRDefault="00A06F9B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A3B05A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2E97A253" w14:textId="77777777" w:rsidR="004B7E44" w:rsidRDefault="004B7E44" w:rsidP="004B7E44">
          <w:pPr>
            <w:pStyle w:val="Intestazione"/>
          </w:pPr>
          <w:r>
            <w:rPr>
              <w:noProof/>
              <w:lang w:bidi="it-IT"/>
            </w:rPr>
            <mc:AlternateContent>
              <mc:Choice Requires="wps">
                <w:drawing>
                  <wp:inline distT="0" distB="0" distL="0" distR="0" wp14:anchorId="7DF12B0B" wp14:editId="2EFDA73E">
                    <wp:extent cx="1352282" cy="592428"/>
                    <wp:effectExtent l="0" t="0" r="635" b="0"/>
                    <wp:docPr id="11" name="Rettango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7D917C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lang w:bidi="it-IT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it-IT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DF12B0B" id="Rettangolo 11" o:spid="_x0000_s1035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" fillcolor="#a4063e [3204]" stroked="f" strokeweight="2pt">
                    <v:textbox>
                      <w:txbxContent>
                        <w:p w14:paraId="47D917C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it-IT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lang w:bidi="it-IT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it-IT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2DEB"/>
    <w:multiLevelType w:val="hybridMultilevel"/>
    <w:tmpl w:val="22382492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86A21"/>
    <w:multiLevelType w:val="hybridMultilevel"/>
    <w:tmpl w:val="F7041DC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3A4D28"/>
    <w:multiLevelType w:val="hybridMultilevel"/>
    <w:tmpl w:val="8662CF1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915A28"/>
    <w:multiLevelType w:val="hybridMultilevel"/>
    <w:tmpl w:val="A04627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235132"/>
    <w:multiLevelType w:val="hybridMultilevel"/>
    <w:tmpl w:val="7E1ECF5E"/>
    <w:lvl w:ilvl="0" w:tplc="04100003">
      <w:start w:val="1"/>
      <w:numFmt w:val="bullet"/>
      <w:lvlText w:val="o"/>
      <w:lvlJc w:val="left"/>
      <w:pPr>
        <w:ind w:left="794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51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3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5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7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9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1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3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54" w:hanging="360"/>
      </w:pPr>
      <w:rPr>
        <w:rFonts w:ascii="Wingdings" w:hAnsi="Wingdings" w:hint="default"/>
      </w:rPr>
    </w:lvl>
  </w:abstractNum>
  <w:abstractNum w:abstractNumId="5" w15:restartNumberingAfterBreak="0">
    <w:nsid w:val="45370082"/>
    <w:multiLevelType w:val="hybridMultilevel"/>
    <w:tmpl w:val="5B728EC0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8E1698"/>
    <w:multiLevelType w:val="hybridMultilevel"/>
    <w:tmpl w:val="4878B2A6"/>
    <w:lvl w:ilvl="0" w:tplc="DDCEAC9A">
      <w:start w:val="1"/>
      <w:numFmt w:val="bullet"/>
      <w:lvlText w:val="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7564F5"/>
    <w:multiLevelType w:val="hybridMultilevel"/>
    <w:tmpl w:val="1F7635A2"/>
    <w:lvl w:ilvl="0" w:tplc="2B8E349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7AE6CA8"/>
    <w:multiLevelType w:val="hybridMultilevel"/>
    <w:tmpl w:val="F8B61A9C"/>
    <w:lvl w:ilvl="0" w:tplc="2BDE387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D7797E"/>
    <w:multiLevelType w:val="hybridMultilevel"/>
    <w:tmpl w:val="F71A58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8D78D8"/>
    <w:multiLevelType w:val="hybridMultilevel"/>
    <w:tmpl w:val="744E5428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923A0C"/>
    <w:multiLevelType w:val="hybridMultilevel"/>
    <w:tmpl w:val="9FD64690"/>
    <w:lvl w:ilvl="0" w:tplc="8C146C7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476160"/>
    <w:multiLevelType w:val="hybridMultilevel"/>
    <w:tmpl w:val="399CA980"/>
    <w:lvl w:ilvl="0" w:tplc="F4C856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5A61E6"/>
    <w:multiLevelType w:val="hybridMultilevel"/>
    <w:tmpl w:val="1C6CCDEE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090748">
    <w:abstractNumId w:val="9"/>
  </w:num>
  <w:num w:numId="2" w16cid:durableId="1368918113">
    <w:abstractNumId w:val="6"/>
  </w:num>
  <w:num w:numId="3" w16cid:durableId="692460167">
    <w:abstractNumId w:val="2"/>
  </w:num>
  <w:num w:numId="4" w16cid:durableId="1560674483">
    <w:abstractNumId w:val="1"/>
  </w:num>
  <w:num w:numId="5" w16cid:durableId="1946108325">
    <w:abstractNumId w:val="3"/>
  </w:num>
  <w:num w:numId="6" w16cid:durableId="738135291">
    <w:abstractNumId w:val="0"/>
  </w:num>
  <w:num w:numId="7" w16cid:durableId="1005788481">
    <w:abstractNumId w:val="10"/>
  </w:num>
  <w:num w:numId="8" w16cid:durableId="1849054607">
    <w:abstractNumId w:val="5"/>
  </w:num>
  <w:num w:numId="9" w16cid:durableId="1266498760">
    <w:abstractNumId w:val="7"/>
  </w:num>
  <w:num w:numId="10" w16cid:durableId="1787772365">
    <w:abstractNumId w:val="8"/>
  </w:num>
  <w:num w:numId="11" w16cid:durableId="657223363">
    <w:abstractNumId w:val="12"/>
  </w:num>
  <w:num w:numId="12" w16cid:durableId="2051032403">
    <w:abstractNumId w:val="11"/>
  </w:num>
  <w:num w:numId="13" w16cid:durableId="1321932342">
    <w:abstractNumId w:val="4"/>
  </w:num>
  <w:num w:numId="14" w16cid:durableId="179158305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attachedTemplate r:id="rId1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382"/>
    <w:rsid w:val="00001598"/>
    <w:rsid w:val="00016188"/>
    <w:rsid w:val="000173E9"/>
    <w:rsid w:val="00042234"/>
    <w:rsid w:val="000463D3"/>
    <w:rsid w:val="00046B32"/>
    <w:rsid w:val="00072633"/>
    <w:rsid w:val="000A2D28"/>
    <w:rsid w:val="000B2051"/>
    <w:rsid w:val="000B59E8"/>
    <w:rsid w:val="000C3B81"/>
    <w:rsid w:val="000D4933"/>
    <w:rsid w:val="000E2D21"/>
    <w:rsid w:val="000E4BAB"/>
    <w:rsid w:val="00103948"/>
    <w:rsid w:val="001149C8"/>
    <w:rsid w:val="001379EB"/>
    <w:rsid w:val="00153112"/>
    <w:rsid w:val="0015513B"/>
    <w:rsid w:val="001908C7"/>
    <w:rsid w:val="00192BF0"/>
    <w:rsid w:val="00194DA7"/>
    <w:rsid w:val="00196198"/>
    <w:rsid w:val="001A0CD8"/>
    <w:rsid w:val="001A7F46"/>
    <w:rsid w:val="001B281C"/>
    <w:rsid w:val="001B72CA"/>
    <w:rsid w:val="001B7A90"/>
    <w:rsid w:val="001D5ED8"/>
    <w:rsid w:val="001E1693"/>
    <w:rsid w:val="001E5F50"/>
    <w:rsid w:val="002028D2"/>
    <w:rsid w:val="00211335"/>
    <w:rsid w:val="00221C08"/>
    <w:rsid w:val="0023153A"/>
    <w:rsid w:val="00231945"/>
    <w:rsid w:val="00240EAD"/>
    <w:rsid w:val="00241E61"/>
    <w:rsid w:val="002424DD"/>
    <w:rsid w:val="00265805"/>
    <w:rsid w:val="00277686"/>
    <w:rsid w:val="00281B5F"/>
    <w:rsid w:val="002842D5"/>
    <w:rsid w:val="00291094"/>
    <w:rsid w:val="0029136D"/>
    <w:rsid w:val="00293843"/>
    <w:rsid w:val="00293B83"/>
    <w:rsid w:val="002A2AD4"/>
    <w:rsid w:val="002A3899"/>
    <w:rsid w:val="002B11F8"/>
    <w:rsid w:val="002B6DCB"/>
    <w:rsid w:val="002D38C9"/>
    <w:rsid w:val="002F1AEC"/>
    <w:rsid w:val="002F35A3"/>
    <w:rsid w:val="0030020F"/>
    <w:rsid w:val="00312381"/>
    <w:rsid w:val="00313C23"/>
    <w:rsid w:val="003179D3"/>
    <w:rsid w:val="00322FE2"/>
    <w:rsid w:val="00326D30"/>
    <w:rsid w:val="003312B8"/>
    <w:rsid w:val="00331792"/>
    <w:rsid w:val="00332402"/>
    <w:rsid w:val="00335C4E"/>
    <w:rsid w:val="003361D1"/>
    <w:rsid w:val="003509F7"/>
    <w:rsid w:val="003519B2"/>
    <w:rsid w:val="00362B78"/>
    <w:rsid w:val="00364B06"/>
    <w:rsid w:val="0037331F"/>
    <w:rsid w:val="003B3C89"/>
    <w:rsid w:val="003B5CFA"/>
    <w:rsid w:val="003B6C04"/>
    <w:rsid w:val="003B7ED0"/>
    <w:rsid w:val="003D27CD"/>
    <w:rsid w:val="003D5164"/>
    <w:rsid w:val="003D6119"/>
    <w:rsid w:val="003E71A1"/>
    <w:rsid w:val="00401A98"/>
    <w:rsid w:val="004021AE"/>
    <w:rsid w:val="00403525"/>
    <w:rsid w:val="00406953"/>
    <w:rsid w:val="00410D77"/>
    <w:rsid w:val="00414604"/>
    <w:rsid w:val="00414EC7"/>
    <w:rsid w:val="004159BA"/>
    <w:rsid w:val="004200C0"/>
    <w:rsid w:val="00420E8D"/>
    <w:rsid w:val="00421B5E"/>
    <w:rsid w:val="0042436E"/>
    <w:rsid w:val="0044330E"/>
    <w:rsid w:val="0046660C"/>
    <w:rsid w:val="004730D3"/>
    <w:rsid w:val="00496BAC"/>
    <w:rsid w:val="00497C55"/>
    <w:rsid w:val="004A3DD2"/>
    <w:rsid w:val="004A79FF"/>
    <w:rsid w:val="004B0ABB"/>
    <w:rsid w:val="004B16F9"/>
    <w:rsid w:val="004B2BCE"/>
    <w:rsid w:val="004B2D61"/>
    <w:rsid w:val="004B6F48"/>
    <w:rsid w:val="004B7E44"/>
    <w:rsid w:val="004C324F"/>
    <w:rsid w:val="004D4E5C"/>
    <w:rsid w:val="004D5252"/>
    <w:rsid w:val="004E54AC"/>
    <w:rsid w:val="004F2735"/>
    <w:rsid w:val="004F2B86"/>
    <w:rsid w:val="0050040F"/>
    <w:rsid w:val="005018FD"/>
    <w:rsid w:val="00530318"/>
    <w:rsid w:val="00532C23"/>
    <w:rsid w:val="00552589"/>
    <w:rsid w:val="00581CFB"/>
    <w:rsid w:val="00592F68"/>
    <w:rsid w:val="005A1E4E"/>
    <w:rsid w:val="005A718F"/>
    <w:rsid w:val="005B3F4F"/>
    <w:rsid w:val="005C0B1E"/>
    <w:rsid w:val="005C0F65"/>
    <w:rsid w:val="005E0277"/>
    <w:rsid w:val="005E0C74"/>
    <w:rsid w:val="005F0F8C"/>
    <w:rsid w:val="005F3680"/>
    <w:rsid w:val="005F4AA5"/>
    <w:rsid w:val="00612553"/>
    <w:rsid w:val="00627130"/>
    <w:rsid w:val="00644561"/>
    <w:rsid w:val="00651930"/>
    <w:rsid w:val="006679DD"/>
    <w:rsid w:val="0067618D"/>
    <w:rsid w:val="006800A8"/>
    <w:rsid w:val="00680FF2"/>
    <w:rsid w:val="00682F00"/>
    <w:rsid w:val="00683EDF"/>
    <w:rsid w:val="0069375F"/>
    <w:rsid w:val="00694A39"/>
    <w:rsid w:val="006A1720"/>
    <w:rsid w:val="006A3CE7"/>
    <w:rsid w:val="006B5821"/>
    <w:rsid w:val="006B658E"/>
    <w:rsid w:val="006B6ADB"/>
    <w:rsid w:val="006C17A4"/>
    <w:rsid w:val="006C569F"/>
    <w:rsid w:val="006C7404"/>
    <w:rsid w:val="006D12EC"/>
    <w:rsid w:val="006D17C6"/>
    <w:rsid w:val="006D36E5"/>
    <w:rsid w:val="006D5FEF"/>
    <w:rsid w:val="00710685"/>
    <w:rsid w:val="0071084F"/>
    <w:rsid w:val="00717BF7"/>
    <w:rsid w:val="00722905"/>
    <w:rsid w:val="0073021F"/>
    <w:rsid w:val="007416C3"/>
    <w:rsid w:val="0074294E"/>
    <w:rsid w:val="00742E0F"/>
    <w:rsid w:val="007516CF"/>
    <w:rsid w:val="00762C44"/>
    <w:rsid w:val="007637C4"/>
    <w:rsid w:val="007659C7"/>
    <w:rsid w:val="00767143"/>
    <w:rsid w:val="0077464E"/>
    <w:rsid w:val="00782E1F"/>
    <w:rsid w:val="00783903"/>
    <w:rsid w:val="00783EB1"/>
    <w:rsid w:val="00784961"/>
    <w:rsid w:val="007863E7"/>
    <w:rsid w:val="00790140"/>
    <w:rsid w:val="00793B0B"/>
    <w:rsid w:val="007A2DB2"/>
    <w:rsid w:val="007A433F"/>
    <w:rsid w:val="007B096E"/>
    <w:rsid w:val="007B343A"/>
    <w:rsid w:val="007B77E2"/>
    <w:rsid w:val="007C670E"/>
    <w:rsid w:val="007D1337"/>
    <w:rsid w:val="007E6C4D"/>
    <w:rsid w:val="00802AC7"/>
    <w:rsid w:val="00821167"/>
    <w:rsid w:val="0082788C"/>
    <w:rsid w:val="008440DD"/>
    <w:rsid w:val="00853A9C"/>
    <w:rsid w:val="008544DC"/>
    <w:rsid w:val="008622E1"/>
    <w:rsid w:val="0086252E"/>
    <w:rsid w:val="00867A41"/>
    <w:rsid w:val="00872A01"/>
    <w:rsid w:val="008733B3"/>
    <w:rsid w:val="0087384A"/>
    <w:rsid w:val="008829E5"/>
    <w:rsid w:val="00883F95"/>
    <w:rsid w:val="00887949"/>
    <w:rsid w:val="00894900"/>
    <w:rsid w:val="008A205D"/>
    <w:rsid w:val="008A2416"/>
    <w:rsid w:val="008A3B61"/>
    <w:rsid w:val="008A5AA0"/>
    <w:rsid w:val="008B0EFB"/>
    <w:rsid w:val="008B33BC"/>
    <w:rsid w:val="008B6E46"/>
    <w:rsid w:val="008D21D4"/>
    <w:rsid w:val="008D264B"/>
    <w:rsid w:val="008D51CD"/>
    <w:rsid w:val="008D5338"/>
    <w:rsid w:val="008E331D"/>
    <w:rsid w:val="008F49E1"/>
    <w:rsid w:val="008F685B"/>
    <w:rsid w:val="00904812"/>
    <w:rsid w:val="009120E9"/>
    <w:rsid w:val="00921C22"/>
    <w:rsid w:val="00925448"/>
    <w:rsid w:val="00930198"/>
    <w:rsid w:val="0093532A"/>
    <w:rsid w:val="00945900"/>
    <w:rsid w:val="00946361"/>
    <w:rsid w:val="0095206B"/>
    <w:rsid w:val="00964BEB"/>
    <w:rsid w:val="009672A3"/>
    <w:rsid w:val="009711E5"/>
    <w:rsid w:val="0098338C"/>
    <w:rsid w:val="009863F5"/>
    <w:rsid w:val="009924AF"/>
    <w:rsid w:val="009A2CC0"/>
    <w:rsid w:val="009A7ECE"/>
    <w:rsid w:val="009B1AF6"/>
    <w:rsid w:val="009B4E3B"/>
    <w:rsid w:val="009B67EE"/>
    <w:rsid w:val="009C1004"/>
    <w:rsid w:val="009C396C"/>
    <w:rsid w:val="009C44A6"/>
    <w:rsid w:val="009C6FEA"/>
    <w:rsid w:val="009C73EF"/>
    <w:rsid w:val="009D1B36"/>
    <w:rsid w:val="009D3104"/>
    <w:rsid w:val="009D4545"/>
    <w:rsid w:val="009D7D85"/>
    <w:rsid w:val="009E1EE0"/>
    <w:rsid w:val="00A0420F"/>
    <w:rsid w:val="00A06F9B"/>
    <w:rsid w:val="00A12893"/>
    <w:rsid w:val="00A21C3F"/>
    <w:rsid w:val="00A25593"/>
    <w:rsid w:val="00A2663A"/>
    <w:rsid w:val="00A34019"/>
    <w:rsid w:val="00A629E2"/>
    <w:rsid w:val="00A65D7A"/>
    <w:rsid w:val="00A73033"/>
    <w:rsid w:val="00A751FD"/>
    <w:rsid w:val="00A7551D"/>
    <w:rsid w:val="00A87D8C"/>
    <w:rsid w:val="00A960D9"/>
    <w:rsid w:val="00AA0806"/>
    <w:rsid w:val="00AA48B4"/>
    <w:rsid w:val="00AE0513"/>
    <w:rsid w:val="00AE2B8C"/>
    <w:rsid w:val="00AE2C8B"/>
    <w:rsid w:val="00AF1973"/>
    <w:rsid w:val="00B02A56"/>
    <w:rsid w:val="00B06A40"/>
    <w:rsid w:val="00B06F5F"/>
    <w:rsid w:val="00B10073"/>
    <w:rsid w:val="00B11BDA"/>
    <w:rsid w:val="00B33A19"/>
    <w:rsid w:val="00B3421C"/>
    <w:rsid w:val="00B35382"/>
    <w:rsid w:val="00B43C63"/>
    <w:rsid w:val="00B572B4"/>
    <w:rsid w:val="00B6111D"/>
    <w:rsid w:val="00B64826"/>
    <w:rsid w:val="00B76EB9"/>
    <w:rsid w:val="00B85032"/>
    <w:rsid w:val="00B85270"/>
    <w:rsid w:val="00B962FF"/>
    <w:rsid w:val="00BB7EB1"/>
    <w:rsid w:val="00BC27E7"/>
    <w:rsid w:val="00BC546A"/>
    <w:rsid w:val="00BE1E26"/>
    <w:rsid w:val="00BE2D1B"/>
    <w:rsid w:val="00C267F9"/>
    <w:rsid w:val="00C501C2"/>
    <w:rsid w:val="00C531B0"/>
    <w:rsid w:val="00C62BC1"/>
    <w:rsid w:val="00C724D3"/>
    <w:rsid w:val="00C800C0"/>
    <w:rsid w:val="00C86A12"/>
    <w:rsid w:val="00C9106D"/>
    <w:rsid w:val="00C910CC"/>
    <w:rsid w:val="00C94CAA"/>
    <w:rsid w:val="00CA1EA6"/>
    <w:rsid w:val="00CA5924"/>
    <w:rsid w:val="00CA5D35"/>
    <w:rsid w:val="00CC083B"/>
    <w:rsid w:val="00CC1A04"/>
    <w:rsid w:val="00CD6ABB"/>
    <w:rsid w:val="00CE1E99"/>
    <w:rsid w:val="00CE25C4"/>
    <w:rsid w:val="00CF6473"/>
    <w:rsid w:val="00D01453"/>
    <w:rsid w:val="00D0631D"/>
    <w:rsid w:val="00D0698B"/>
    <w:rsid w:val="00D11810"/>
    <w:rsid w:val="00D15371"/>
    <w:rsid w:val="00D178DA"/>
    <w:rsid w:val="00D238FC"/>
    <w:rsid w:val="00D27151"/>
    <w:rsid w:val="00D32522"/>
    <w:rsid w:val="00D369AE"/>
    <w:rsid w:val="00D54A3C"/>
    <w:rsid w:val="00D62B3B"/>
    <w:rsid w:val="00D6537E"/>
    <w:rsid w:val="00D76F82"/>
    <w:rsid w:val="00DB26A7"/>
    <w:rsid w:val="00DB2966"/>
    <w:rsid w:val="00DB3AA9"/>
    <w:rsid w:val="00DB630C"/>
    <w:rsid w:val="00DC230D"/>
    <w:rsid w:val="00DD4474"/>
    <w:rsid w:val="00DF2525"/>
    <w:rsid w:val="00E0237C"/>
    <w:rsid w:val="00E213BD"/>
    <w:rsid w:val="00E22369"/>
    <w:rsid w:val="00E237A4"/>
    <w:rsid w:val="00E31408"/>
    <w:rsid w:val="00E330AB"/>
    <w:rsid w:val="00E412B6"/>
    <w:rsid w:val="00E417E5"/>
    <w:rsid w:val="00E72E08"/>
    <w:rsid w:val="00E74C9E"/>
    <w:rsid w:val="00E76CAD"/>
    <w:rsid w:val="00E94B5F"/>
    <w:rsid w:val="00E962C9"/>
    <w:rsid w:val="00EA24B7"/>
    <w:rsid w:val="00EA2BBA"/>
    <w:rsid w:val="00EC4D60"/>
    <w:rsid w:val="00EC746A"/>
    <w:rsid w:val="00ED01E2"/>
    <w:rsid w:val="00ED6CFC"/>
    <w:rsid w:val="00ED7314"/>
    <w:rsid w:val="00ED7D9C"/>
    <w:rsid w:val="00EE77D0"/>
    <w:rsid w:val="00EF60A5"/>
    <w:rsid w:val="00F00F8F"/>
    <w:rsid w:val="00F01A2B"/>
    <w:rsid w:val="00F13C0E"/>
    <w:rsid w:val="00F14AAF"/>
    <w:rsid w:val="00F21C90"/>
    <w:rsid w:val="00F2465A"/>
    <w:rsid w:val="00F36E07"/>
    <w:rsid w:val="00F45922"/>
    <w:rsid w:val="00F54A81"/>
    <w:rsid w:val="00F674B0"/>
    <w:rsid w:val="00F83A65"/>
    <w:rsid w:val="00FA21B7"/>
    <w:rsid w:val="00FD48CA"/>
    <w:rsid w:val="00FD6FA9"/>
    <w:rsid w:val="00FE3D6D"/>
    <w:rsid w:val="00FF3B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B8BD5"/>
  <w15:chartTrackingRefBased/>
  <w15:docId w15:val="{B9416238-5DF8-42CD-B8FC-1A6E5D454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361D1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itolo1">
    <w:name w:val="heading 1"/>
    <w:basedOn w:val="Normale"/>
    <w:link w:val="Titolo1Carattere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itolo2">
    <w:name w:val="heading 2"/>
    <w:basedOn w:val="Normale"/>
    <w:link w:val="Titolo2Carattere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itolo3">
    <w:name w:val="heading 3"/>
    <w:basedOn w:val="Normale"/>
    <w:link w:val="Titolo3Carattere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itolo4">
    <w:name w:val="heading 4"/>
    <w:basedOn w:val="Normale"/>
    <w:link w:val="Titolo4Carattere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Titolo5">
    <w:name w:val="heading 5"/>
    <w:basedOn w:val="Normale"/>
    <w:next w:val="Normale"/>
    <w:link w:val="Titolo5Carattere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olo">
    <w:name w:val="Title"/>
    <w:basedOn w:val="Normale"/>
    <w:link w:val="TitoloCarattere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oloCarattere">
    <w:name w:val="Titolo Carattere"/>
    <w:basedOn w:val="Carpredefinitoparagrafo"/>
    <w:link w:val="Titolo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ottotitolo">
    <w:name w:val="Subtitle"/>
    <w:basedOn w:val="Normale"/>
    <w:link w:val="SottotitoloCarattere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ottotitoloCarattere">
    <w:name w:val="Sottotitolo Carattere"/>
    <w:basedOn w:val="Carpredefinitoparagrafo"/>
    <w:link w:val="Sottotito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essunaspaziatura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itolo2Carattere">
    <w:name w:val="Titolo 2 Carattere"/>
    <w:basedOn w:val="Carpredefinitoparagrafo"/>
    <w:link w:val="Tito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itolo3Carattere">
    <w:name w:val="Titolo 3 Carattere"/>
    <w:basedOn w:val="Carpredefinitoparagrafo"/>
    <w:link w:val="Tito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itolo4Carattere">
    <w:name w:val="Titolo 4 Carattere"/>
    <w:basedOn w:val="Carpredefinitoparagrafo"/>
    <w:link w:val="Titolo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itolo">
    <w:name w:val="Capitolo"/>
    <w:basedOn w:val="Normale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Titolo5Carattere">
    <w:name w:val="Titolo 5 Carattere"/>
    <w:basedOn w:val="Carpredefinitoparagrafo"/>
    <w:link w:val="Tito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5A718F"/>
    <w:pPr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A718F"/>
  </w:style>
  <w:style w:type="paragraph" w:styleId="Pidipagina">
    <w:name w:val="footer"/>
    <w:basedOn w:val="Normale"/>
    <w:link w:val="PidipaginaCarattere"/>
    <w:uiPriority w:val="99"/>
    <w:unhideWhenUsed/>
    <w:rsid w:val="005A718F"/>
    <w:pPr>
      <w:spacing w:line="240" w:lineRule="auto"/>
      <w:jc w:val="center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A718F"/>
  </w:style>
  <w:style w:type="character" w:styleId="Testosegnaposto">
    <w:name w:val="Placeholder Text"/>
    <w:basedOn w:val="Carpredefinitoparagrafo"/>
    <w:uiPriority w:val="99"/>
    <w:semiHidden/>
    <w:rsid w:val="00945900"/>
    <w:rPr>
      <w:color w:val="808080"/>
    </w:rPr>
  </w:style>
  <w:style w:type="paragraph" w:styleId="Paragrafoelenco">
    <w:name w:val="List Paragraph"/>
    <w:basedOn w:val="Normale"/>
    <w:uiPriority w:val="34"/>
    <w:unhideWhenUsed/>
    <w:qFormat/>
    <w:rsid w:val="00D11810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C724D3"/>
    <w:rPr>
      <w:rFonts w:ascii="Times New Roman" w:hAnsi="Times New Roman" w:cs="Times New Roman"/>
      <w:sz w:val="24"/>
      <w:szCs w:val="24"/>
    </w:rPr>
  </w:style>
  <w:style w:type="character" w:styleId="Collegamentoipertestuale">
    <w:name w:val="Hyperlink"/>
    <w:basedOn w:val="Carpredefinitoparagrafo"/>
    <w:uiPriority w:val="99"/>
    <w:unhideWhenUsed/>
    <w:rsid w:val="007863E7"/>
    <w:rPr>
      <w:color w:val="93C842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7863E7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7863E7"/>
    <w:rPr>
      <w:color w:val="93C84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7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2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4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oracle.com/java/technologies/downloads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6.png"/><Relationship Id="rId22" Type="http://schemas.openxmlformats.org/officeDocument/2006/relationships/image" Target="media/image12.sv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50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0" Type="http://schemas.openxmlformats.org/officeDocument/2006/relationships/image" Target="media/image10.png"/><Relationship Id="rId41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o\AppData\Local\Microsoft\Office\16.0\DTS\it-IT%7bDF3D3A1E-CC5D-4D1F-B9E3-79B10747B426%7d\%7bF8F5A54F-2C96-4004-B1FE-41F9E2127A00%7dtf16392796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FBCB5B5CD1F443BA0D2269ABFFA6F0B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6754AE12-DF4C-4C47-B89C-54B9EA7B97D2}"/>
      </w:docPartPr>
      <w:docPartBody>
        <w:p w:rsidR="00EC2A02" w:rsidRDefault="004A70B9">
          <w:pPr>
            <w:pStyle w:val="1FBCB5B5CD1F443BA0D2269ABFFA6F0B"/>
          </w:pPr>
          <w:r w:rsidRPr="004B7E44">
            <w:rPr>
              <w:lang w:bidi="it-IT"/>
            </w:rPr>
            <w:t>Nome società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Arial Nova Light">
    <w:altName w:val="Arial Nova Light"/>
    <w:charset w:val="00"/>
    <w:family w:val="swiss"/>
    <w:pitch w:val="variable"/>
    <w:sig w:usb0="0000028F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28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2F8"/>
    <w:rsid w:val="004545EA"/>
    <w:rsid w:val="004A70B9"/>
    <w:rsid w:val="005B6512"/>
    <w:rsid w:val="006470C5"/>
    <w:rsid w:val="006879F1"/>
    <w:rsid w:val="007F2C9F"/>
    <w:rsid w:val="007F562D"/>
    <w:rsid w:val="00AA2DCE"/>
    <w:rsid w:val="00B662F8"/>
    <w:rsid w:val="00C12510"/>
    <w:rsid w:val="00EC2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1FBCB5B5CD1F443BA0D2269ABFFA6F0B">
    <w:name w:val="1FBCB5B5CD1F443BA0D2269ABFFA6F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8-30T13:16:56.946"/>
    </inkml:context>
    <inkml:brush xml:id="br0">
      <inkml:brushProperty name="width" value="0.1" units="cm"/>
      <inkml:brushProperty name="height" value="0.2" units="cm"/>
      <inkml:brushProperty name="color" value="#FCC0D1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0,'692'0,"-676"1,0 1,21 4,-21-2,0-2,21 1,619-3,-641 0</inkml:trace>
</inkml:ink>
</file>

<file path=word/theme/theme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C9A568-AC4B-416A-B6E2-B4A2ACF1E9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{F8F5A54F-2C96-4004-B1FE-41F9E2127A00}tf16392796_win32</Template>
  <TotalTime>1383</TotalTime>
  <Pages>14</Pages>
  <Words>1699</Words>
  <Characters>9688</Characters>
  <Application>Microsoft Office Word</Application>
  <DocSecurity>0</DocSecurity>
  <Lines>80</Lines>
  <Paragraphs>22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Indice</dc:subject>
  <dc:creator>io</dc:creator>
  <cp:keywords/>
  <dc:description/>
  <cp:lastModifiedBy>Sara Biavaschi</cp:lastModifiedBy>
  <cp:revision>327</cp:revision>
  <dcterms:created xsi:type="dcterms:W3CDTF">2022-08-26T20:34:00Z</dcterms:created>
  <dcterms:modified xsi:type="dcterms:W3CDTF">2022-08-31T23:07:00Z</dcterms:modified>
</cp:coreProperties>
</file>